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8E1DAC" w14:textId="72F63449" w:rsidR="00E362EF" w:rsidRDefault="00C03297">
      <w:pPr>
        <w:pStyle w:val="Heading1"/>
      </w:pPr>
      <w:r>
        <w:t>Australian Animal Welfare Strategy</w:t>
      </w:r>
      <w:r w:rsidR="00CF4207">
        <w:t>:</w:t>
      </w:r>
      <w:r w:rsidR="00027245">
        <w:t xml:space="preserve"> stakeholde</w:t>
      </w:r>
      <w:r w:rsidR="00C551BB">
        <w:t>r</w:t>
      </w:r>
      <w:r w:rsidR="00CF4207">
        <w:t xml:space="preserve"> engagement list</w:t>
      </w:r>
    </w:p>
    <w:p w14:paraId="6452B0F7" w14:textId="74D526F5" w:rsidR="003A0937" w:rsidRDefault="00267357">
      <w:r w:rsidRPr="00267357">
        <w:t>The Australian Government</w:t>
      </w:r>
      <w:r w:rsidR="00AD01D4">
        <w:t xml:space="preserve"> Department of Agriculture, Fisheries and Forestry</w:t>
      </w:r>
      <w:r w:rsidRPr="00267357">
        <w:t xml:space="preserve"> </w:t>
      </w:r>
      <w:r w:rsidR="00FE48B7">
        <w:t>conducted a first round of consultation on the</w:t>
      </w:r>
      <w:r w:rsidRPr="00267357">
        <w:t xml:space="preserve"> renewal of the Australian Animal Welfare Strategy (AAWS)</w:t>
      </w:r>
      <w:r>
        <w:t xml:space="preserve"> </w:t>
      </w:r>
      <w:r w:rsidRPr="00267357">
        <w:t xml:space="preserve">through a Have Your Say (HYS) consultation process </w:t>
      </w:r>
      <w:r>
        <w:t xml:space="preserve">and </w:t>
      </w:r>
      <w:r w:rsidR="00964E3B">
        <w:t xml:space="preserve">a series of </w:t>
      </w:r>
      <w:r w:rsidR="00727CE0">
        <w:t>focus groups and other meetings.</w:t>
      </w:r>
    </w:p>
    <w:p w14:paraId="039DE475" w14:textId="09CBE56B" w:rsidR="00486803" w:rsidRDefault="00486803">
      <w:r>
        <w:t xml:space="preserve">This document </w:t>
      </w:r>
      <w:r w:rsidR="008041B4">
        <w:t>list</w:t>
      </w:r>
      <w:r w:rsidR="006E3F13">
        <w:t>s</w:t>
      </w:r>
      <w:r w:rsidR="008041B4">
        <w:t xml:space="preserve"> the organisations invited to focus groups</w:t>
      </w:r>
      <w:r>
        <w:t xml:space="preserve"> and other meetings</w:t>
      </w:r>
      <w:r w:rsidR="008041B4">
        <w:t>. Individuals involved in the development of the original AAWS were also invited. Names of individuals are not listed</w:t>
      </w:r>
      <w:r w:rsidR="00E6435F">
        <w:t>.</w:t>
      </w:r>
    </w:p>
    <w:p w14:paraId="13A58D1E" w14:textId="226F58AF" w:rsidR="00E6435F" w:rsidRDefault="00CF4207">
      <w:r>
        <w:t>T</w:t>
      </w:r>
      <w:r w:rsidR="00E6435F" w:rsidRPr="00E6435F">
        <w:t>his first round of consultation is one step in an extensive stakeholder engagement process that will take place over the next</w:t>
      </w:r>
      <w:r>
        <w:t xml:space="preserve"> 3</w:t>
      </w:r>
      <w:r w:rsidR="00E6435F" w:rsidRPr="00E6435F">
        <w:t xml:space="preserve"> years.</w:t>
      </w:r>
    </w:p>
    <w:p w14:paraId="4BFA48D9" w14:textId="2590ED3D" w:rsidR="006E3F13" w:rsidRDefault="006E3F13" w:rsidP="00885CF8">
      <w:pPr>
        <w:pStyle w:val="Heading2"/>
        <w:numPr>
          <w:ilvl w:val="0"/>
          <w:numId w:val="0"/>
        </w:numPr>
        <w:ind w:left="720" w:hanging="720"/>
      </w:pPr>
      <w:r>
        <w:t>Invited stakeholders</w:t>
      </w:r>
    </w:p>
    <w:p w14:paraId="702FA5F6" w14:textId="77777777" w:rsidR="00CF4207" w:rsidRDefault="00CF4207" w:rsidP="00CF4207">
      <w:pPr>
        <w:pStyle w:val="ListBullet"/>
      </w:pPr>
      <w:proofErr w:type="spellStart"/>
      <w:r>
        <w:t>Agforce</w:t>
      </w:r>
      <w:proofErr w:type="spellEnd"/>
      <w:r>
        <w:t xml:space="preserve"> Queensland Farmers Limited</w:t>
      </w:r>
    </w:p>
    <w:p w14:paraId="6EFEBFBB" w14:textId="77777777" w:rsidR="00CF4207" w:rsidRDefault="00CF4207" w:rsidP="00CF4207">
      <w:pPr>
        <w:pStyle w:val="ListBullet"/>
      </w:pPr>
      <w:r>
        <w:t>Agriculture Victoria – Department of Energy, Environment and Climate Action</w:t>
      </w:r>
    </w:p>
    <w:p w14:paraId="3E0E6265" w14:textId="77777777" w:rsidR="00CF4207" w:rsidRDefault="00CF4207" w:rsidP="00CF4207">
      <w:pPr>
        <w:pStyle w:val="ListBullet"/>
      </w:pPr>
      <w:proofErr w:type="spellStart"/>
      <w:r>
        <w:t>AgriFutures</w:t>
      </w:r>
      <w:proofErr w:type="spellEnd"/>
      <w:r>
        <w:t xml:space="preserve"> Australia</w:t>
      </w:r>
    </w:p>
    <w:p w14:paraId="48E1811A" w14:textId="77777777" w:rsidR="00CF4207" w:rsidRDefault="00CF4207" w:rsidP="00CF4207">
      <w:pPr>
        <w:pStyle w:val="ListBullet"/>
      </w:pPr>
      <w:r>
        <w:t>Animal Care Australia</w:t>
      </w:r>
    </w:p>
    <w:p w14:paraId="0E229612" w14:textId="77777777" w:rsidR="00CF4207" w:rsidRDefault="00CF4207" w:rsidP="00CF4207">
      <w:pPr>
        <w:pStyle w:val="ListBullet"/>
      </w:pPr>
      <w:r>
        <w:t>Animal Free Science Advocacy</w:t>
      </w:r>
    </w:p>
    <w:p w14:paraId="5FE3D8EC" w14:textId="73FE4D0E" w:rsidR="00CF4207" w:rsidRDefault="00CF4207" w:rsidP="00CF4207">
      <w:pPr>
        <w:pStyle w:val="ListBullet"/>
      </w:pPr>
      <w:r>
        <w:t>Animal Health</w:t>
      </w:r>
      <w:r w:rsidR="0088481F">
        <w:t xml:space="preserve"> Australia</w:t>
      </w:r>
      <w:r>
        <w:t xml:space="preserve"> – industry forum (Australian Alpaca Association, Australian Chicken Meat Federation, Australian Dairy Farmers, Australian Duck Meat Association Ince, Australian Eggs, Australian Pork, Australian Veterinary Association, Australian Wool Innovation Limited, Cattle Australia, Egg Farmers of Australia, Goat Industry Council of Australia, Harness Racing Australia, Racing Australia, Sheep Producers Australia, Stock Feed Manufacturers’ Council of Australia, the Australian Livestock Export Corporation, Wildlife Health Australia, </w:t>
      </w:r>
      <w:proofErr w:type="spellStart"/>
      <w:r>
        <w:t>WoolProducers</w:t>
      </w:r>
      <w:proofErr w:type="spellEnd"/>
      <w:r>
        <w:t xml:space="preserve"> Australia)</w:t>
      </w:r>
    </w:p>
    <w:p w14:paraId="4305D244" w14:textId="77777777" w:rsidR="00CF4207" w:rsidRDefault="00CF4207" w:rsidP="00CF4207">
      <w:pPr>
        <w:pStyle w:val="ListBullet"/>
      </w:pPr>
      <w:r>
        <w:t>Animal Health Australia</w:t>
      </w:r>
    </w:p>
    <w:p w14:paraId="51605032" w14:textId="77777777" w:rsidR="00CF4207" w:rsidRDefault="00CF4207" w:rsidP="00CF4207">
      <w:pPr>
        <w:pStyle w:val="ListBullet"/>
      </w:pPr>
      <w:r>
        <w:t>Animal Management in Rural and Remote Indigenous Communities</w:t>
      </w:r>
    </w:p>
    <w:p w14:paraId="76F171AA" w14:textId="77777777" w:rsidR="00CF4207" w:rsidRPr="0088481F" w:rsidRDefault="00CF4207" w:rsidP="00CF4207">
      <w:pPr>
        <w:pStyle w:val="ListBullet"/>
      </w:pPr>
      <w:r>
        <w:t>Anim</w:t>
      </w:r>
      <w:r w:rsidRPr="0088481F">
        <w:t>al Rescue Cooperative</w:t>
      </w:r>
    </w:p>
    <w:p w14:paraId="27A28F5B" w14:textId="77777777" w:rsidR="00CF4207" w:rsidRPr="0088481F" w:rsidRDefault="00CF4207" w:rsidP="00CF4207">
      <w:pPr>
        <w:pStyle w:val="ListBullet"/>
      </w:pPr>
      <w:r w:rsidRPr="0088481F">
        <w:t>Animal Welfare Science Centre, University of Melbourne</w:t>
      </w:r>
    </w:p>
    <w:p w14:paraId="306F55A6" w14:textId="77777777" w:rsidR="00CF4207" w:rsidRPr="0088481F" w:rsidRDefault="00CF4207" w:rsidP="00CF4207">
      <w:pPr>
        <w:pStyle w:val="ListBullet"/>
      </w:pPr>
      <w:r w:rsidRPr="0088481F">
        <w:t>Animals Australia</w:t>
      </w:r>
    </w:p>
    <w:p w14:paraId="3A358F02" w14:textId="77777777" w:rsidR="00CF4207" w:rsidRDefault="00CF4207" w:rsidP="00CF4207">
      <w:pPr>
        <w:pStyle w:val="ListBullet"/>
      </w:pPr>
      <w:r>
        <w:t>Animals’ Angels</w:t>
      </w:r>
    </w:p>
    <w:p w14:paraId="33BC0111" w14:textId="77777777" w:rsidR="00CF4207" w:rsidRDefault="00CF4207" w:rsidP="00CF4207">
      <w:pPr>
        <w:pStyle w:val="ListBullet"/>
      </w:pPr>
      <w:r>
        <w:t xml:space="preserve">Aqua Association Incorporated </w:t>
      </w:r>
    </w:p>
    <w:p w14:paraId="4E81ABA3" w14:textId="77777777" w:rsidR="00CF4207" w:rsidRDefault="00CF4207" w:rsidP="00CF4207">
      <w:pPr>
        <w:pStyle w:val="ListBullet"/>
      </w:pPr>
      <w:r>
        <w:t>Aquaculture Council of Western Australia</w:t>
      </w:r>
    </w:p>
    <w:p w14:paraId="5FA26A79" w14:textId="77777777" w:rsidR="00CF4207" w:rsidRDefault="00CF4207" w:rsidP="00CF4207">
      <w:pPr>
        <w:pStyle w:val="ListBullet"/>
      </w:pPr>
      <w:r>
        <w:lastRenderedPageBreak/>
        <w:t>Arid Recovery</w:t>
      </w:r>
    </w:p>
    <w:p w14:paraId="74DB9120" w14:textId="77777777" w:rsidR="00CF4207" w:rsidRDefault="00CF4207" w:rsidP="00CF4207">
      <w:pPr>
        <w:pStyle w:val="ListBullet"/>
      </w:pPr>
      <w:r>
        <w:t>Assistance Dogs Australia</w:t>
      </w:r>
    </w:p>
    <w:p w14:paraId="265B6B6B" w14:textId="77777777" w:rsidR="00CF4207" w:rsidRDefault="00CF4207" w:rsidP="00CF4207">
      <w:pPr>
        <w:pStyle w:val="ListBullet"/>
      </w:pPr>
      <w:r>
        <w:t>Association of Australian Medical Research Institutes</w:t>
      </w:r>
    </w:p>
    <w:p w14:paraId="1C34A5D7" w14:textId="77777777" w:rsidR="00CF4207" w:rsidRDefault="00CF4207" w:rsidP="00CF4207">
      <w:pPr>
        <w:pStyle w:val="ListBullet"/>
      </w:pPr>
      <w:r>
        <w:t>Association of International Seafood Professionals</w:t>
      </w:r>
    </w:p>
    <w:p w14:paraId="2ACAE4E6" w14:textId="77777777" w:rsidR="00CF4207" w:rsidRDefault="00CF4207" w:rsidP="00CF4207">
      <w:pPr>
        <w:pStyle w:val="ListBullet"/>
      </w:pPr>
      <w:r>
        <w:t>Aussie Ark</w:t>
      </w:r>
    </w:p>
    <w:p w14:paraId="44BC2372" w14:textId="77777777" w:rsidR="00CF4207" w:rsidRDefault="00CF4207" w:rsidP="00CF4207">
      <w:pPr>
        <w:pStyle w:val="ListBullet"/>
      </w:pPr>
      <w:r>
        <w:t>Austral Fisheries</w:t>
      </w:r>
    </w:p>
    <w:p w14:paraId="00A8A8BB" w14:textId="77777777" w:rsidR="00CF4207" w:rsidRDefault="00CF4207" w:rsidP="00CF4207">
      <w:pPr>
        <w:pStyle w:val="ListBullet"/>
      </w:pPr>
      <w:r>
        <w:t>Australasian Bat Society</w:t>
      </w:r>
    </w:p>
    <w:p w14:paraId="615DB904" w14:textId="77777777" w:rsidR="00CF4207" w:rsidRDefault="00CF4207" w:rsidP="00CF4207">
      <w:pPr>
        <w:pStyle w:val="ListBullet"/>
      </w:pPr>
      <w:r>
        <w:t>Australasian Society of Zoo Keeping</w:t>
      </w:r>
    </w:p>
    <w:p w14:paraId="638FB94D" w14:textId="77777777" w:rsidR="00CF4207" w:rsidRDefault="00CF4207" w:rsidP="00CF4207">
      <w:pPr>
        <w:pStyle w:val="ListBullet"/>
      </w:pPr>
      <w:r>
        <w:t>Australasian Wildlife Management Society</w:t>
      </w:r>
    </w:p>
    <w:p w14:paraId="1BC4A507" w14:textId="77777777" w:rsidR="00CF4207" w:rsidRDefault="00CF4207" w:rsidP="00CF4207">
      <w:pPr>
        <w:pStyle w:val="ListBullet"/>
      </w:pPr>
      <w:r>
        <w:t>Australia New Zealand Association of Aquarium Professionals</w:t>
      </w:r>
    </w:p>
    <w:p w14:paraId="61FBC027" w14:textId="77777777" w:rsidR="00CF4207" w:rsidRDefault="00CF4207" w:rsidP="00CF4207">
      <w:pPr>
        <w:pStyle w:val="ListBullet"/>
      </w:pPr>
      <w:r>
        <w:t>Australia Zoo</w:t>
      </w:r>
    </w:p>
    <w:p w14:paraId="1207845E" w14:textId="77777777" w:rsidR="00CF4207" w:rsidRDefault="00CF4207" w:rsidP="00CF4207">
      <w:pPr>
        <w:pStyle w:val="ListBullet"/>
      </w:pPr>
      <w:r>
        <w:t>Australian Academy of Health and Medical Sciences</w:t>
      </w:r>
    </w:p>
    <w:p w14:paraId="456DC8B7" w14:textId="77777777" w:rsidR="00CF4207" w:rsidRDefault="00CF4207" w:rsidP="00CF4207">
      <w:pPr>
        <w:pStyle w:val="ListBullet"/>
      </w:pPr>
      <w:r>
        <w:t>Australian Academy of Science Early and Mid-Career Researcher Forum</w:t>
      </w:r>
    </w:p>
    <w:p w14:paraId="1FB9E1A9" w14:textId="77777777" w:rsidR="00CF4207" w:rsidRDefault="00CF4207" w:rsidP="00CF4207">
      <w:pPr>
        <w:pStyle w:val="ListBullet"/>
      </w:pPr>
      <w:r>
        <w:t>Australian Academy of the Technological Sciences and Engineering</w:t>
      </w:r>
    </w:p>
    <w:p w14:paraId="3912C751" w14:textId="77777777" w:rsidR="00CF4207" w:rsidRDefault="00CF4207" w:rsidP="00CF4207">
      <w:pPr>
        <w:pStyle w:val="ListBullet"/>
      </w:pPr>
      <w:r>
        <w:t>Australian Alliance for Animals (and its members)</w:t>
      </w:r>
    </w:p>
    <w:p w14:paraId="20754DBD" w14:textId="77777777" w:rsidR="00CF4207" w:rsidRDefault="00CF4207" w:rsidP="00CF4207">
      <w:pPr>
        <w:pStyle w:val="ListBullet"/>
      </w:pPr>
      <w:r>
        <w:t>Australian Alpaca Association</w:t>
      </w:r>
    </w:p>
    <w:p w14:paraId="4F3400EF" w14:textId="77777777" w:rsidR="00CF4207" w:rsidRDefault="00CF4207" w:rsidP="00CF4207">
      <w:pPr>
        <w:pStyle w:val="ListBullet"/>
      </w:pPr>
      <w:r>
        <w:t>Australian and New Zealand College of Veterinary Scientists</w:t>
      </w:r>
    </w:p>
    <w:p w14:paraId="1914B049" w14:textId="77777777" w:rsidR="00CF4207" w:rsidRDefault="00CF4207" w:rsidP="00CF4207">
      <w:pPr>
        <w:pStyle w:val="ListBullet"/>
      </w:pPr>
      <w:r>
        <w:t xml:space="preserve">Australian and New Zealand Council for the Care of Animals in Research and Teaching </w:t>
      </w:r>
    </w:p>
    <w:p w14:paraId="49BBA3BB" w14:textId="77777777" w:rsidR="00CF4207" w:rsidRDefault="00CF4207" w:rsidP="00CF4207">
      <w:pPr>
        <w:pStyle w:val="ListBullet"/>
      </w:pPr>
      <w:r>
        <w:t>Australian and NZ Laboratory Animal Association</w:t>
      </w:r>
    </w:p>
    <w:p w14:paraId="3E851427" w14:textId="77777777" w:rsidR="00CF4207" w:rsidRDefault="00CF4207" w:rsidP="00CF4207">
      <w:pPr>
        <w:pStyle w:val="ListBullet"/>
      </w:pPr>
      <w:r>
        <w:t>Australian Association of Stud Merino Breeders</w:t>
      </w:r>
    </w:p>
    <w:p w14:paraId="1262E022" w14:textId="77777777" w:rsidR="00CF4207" w:rsidRDefault="00CF4207" w:rsidP="00CF4207">
      <w:pPr>
        <w:pStyle w:val="ListBullet"/>
      </w:pPr>
      <w:r>
        <w:t>Australian Barramundi Farmers’ Association</w:t>
      </w:r>
    </w:p>
    <w:p w14:paraId="763D2229" w14:textId="77777777" w:rsidR="00CF4207" w:rsidRDefault="00CF4207" w:rsidP="00CF4207">
      <w:pPr>
        <w:pStyle w:val="ListBullet"/>
      </w:pPr>
      <w:r>
        <w:t xml:space="preserve">Australian </w:t>
      </w:r>
      <w:proofErr w:type="spellStart"/>
      <w:r>
        <w:t>BioResources</w:t>
      </w:r>
      <w:proofErr w:type="spellEnd"/>
    </w:p>
    <w:p w14:paraId="2254665F" w14:textId="77777777" w:rsidR="00CF4207" w:rsidRDefault="00CF4207" w:rsidP="00CF4207">
      <w:pPr>
        <w:pStyle w:val="ListBullet"/>
      </w:pPr>
      <w:r>
        <w:t>Australian Brumby Alliance</w:t>
      </w:r>
    </w:p>
    <w:p w14:paraId="1AE81E82" w14:textId="77777777" w:rsidR="00CF4207" w:rsidRDefault="00CF4207" w:rsidP="00CF4207">
      <w:pPr>
        <w:pStyle w:val="ListBullet"/>
      </w:pPr>
      <w:r>
        <w:t>Australian Buffalo Industry Council</w:t>
      </w:r>
    </w:p>
    <w:p w14:paraId="55E72C74" w14:textId="77777777" w:rsidR="00CF4207" w:rsidRDefault="00CF4207" w:rsidP="00CF4207">
      <w:pPr>
        <w:pStyle w:val="ListBullet"/>
      </w:pPr>
      <w:r>
        <w:t xml:space="preserve">Australian Bushmen’s </w:t>
      </w:r>
      <w:proofErr w:type="spellStart"/>
      <w:r>
        <w:t>Campdraft</w:t>
      </w:r>
      <w:proofErr w:type="spellEnd"/>
      <w:r>
        <w:t xml:space="preserve"> and Rodeo Association</w:t>
      </w:r>
    </w:p>
    <w:p w14:paraId="20A14612" w14:textId="77777777" w:rsidR="00CF4207" w:rsidRDefault="00CF4207" w:rsidP="00CF4207">
      <w:pPr>
        <w:pStyle w:val="ListBullet"/>
      </w:pPr>
      <w:r>
        <w:t>Australian Chicken Growers Council</w:t>
      </w:r>
    </w:p>
    <w:p w14:paraId="6609D18A" w14:textId="77777777" w:rsidR="00CF4207" w:rsidRDefault="00CF4207" w:rsidP="00CF4207">
      <w:pPr>
        <w:pStyle w:val="ListBullet"/>
      </w:pPr>
      <w:r>
        <w:t>Australian Chicken Meat Federation</w:t>
      </w:r>
    </w:p>
    <w:p w14:paraId="21B89365" w14:textId="77777777" w:rsidR="00CF4207" w:rsidRDefault="00CF4207" w:rsidP="00CF4207">
      <w:pPr>
        <w:pStyle w:val="ListBullet"/>
      </w:pPr>
      <w:r>
        <w:t>Australian Companion Animal Council</w:t>
      </w:r>
    </w:p>
    <w:p w14:paraId="40FB519F" w14:textId="77777777" w:rsidR="00CF4207" w:rsidRDefault="00CF4207" w:rsidP="00CF4207">
      <w:pPr>
        <w:pStyle w:val="ListBullet"/>
      </w:pPr>
      <w:r>
        <w:t>Australian Companion Animal Health Foundation</w:t>
      </w:r>
    </w:p>
    <w:p w14:paraId="047728FE" w14:textId="77777777" w:rsidR="00CF4207" w:rsidRDefault="00CF4207" w:rsidP="00CF4207">
      <w:pPr>
        <w:pStyle w:val="ListBullet"/>
      </w:pPr>
      <w:r>
        <w:t>Australian Conservation Foundation</w:t>
      </w:r>
    </w:p>
    <w:p w14:paraId="6A6C3EC9" w14:textId="77777777" w:rsidR="00CF4207" w:rsidRDefault="00CF4207" w:rsidP="00CF4207">
      <w:pPr>
        <w:pStyle w:val="ListBullet"/>
      </w:pPr>
      <w:r>
        <w:t>Australian Council of Learned Academies</w:t>
      </w:r>
    </w:p>
    <w:p w14:paraId="55B18CCB" w14:textId="77777777" w:rsidR="00CF4207" w:rsidRDefault="00CF4207" w:rsidP="00CF4207">
      <w:pPr>
        <w:pStyle w:val="ListBullet"/>
      </w:pPr>
      <w:r>
        <w:t>Australian Dairy Farmers Limited</w:t>
      </w:r>
    </w:p>
    <w:p w14:paraId="1773378B" w14:textId="77777777" w:rsidR="00CF4207" w:rsidRDefault="00CF4207" w:rsidP="00CF4207">
      <w:pPr>
        <w:pStyle w:val="ListBullet"/>
      </w:pPr>
      <w:r>
        <w:lastRenderedPageBreak/>
        <w:t>Australian Dairy Products Federation</w:t>
      </w:r>
    </w:p>
    <w:p w14:paraId="3A268346" w14:textId="77777777" w:rsidR="00CF4207" w:rsidRDefault="00CF4207" w:rsidP="00CF4207">
      <w:pPr>
        <w:pStyle w:val="ListBullet"/>
      </w:pPr>
      <w:r>
        <w:t>Australian Deer Association</w:t>
      </w:r>
    </w:p>
    <w:p w14:paraId="7286DB9C" w14:textId="77777777" w:rsidR="00CF4207" w:rsidRDefault="00CF4207" w:rsidP="00CF4207">
      <w:pPr>
        <w:pStyle w:val="ListBullet"/>
      </w:pPr>
      <w:r>
        <w:t>Australian Duck Meat Association Inc</w:t>
      </w:r>
    </w:p>
    <w:p w14:paraId="3AA3DEF1" w14:textId="77777777" w:rsidR="00CF4207" w:rsidRDefault="00CF4207" w:rsidP="00CF4207">
      <w:pPr>
        <w:pStyle w:val="ListBullet"/>
      </w:pPr>
      <w:r>
        <w:t>Australian Eggs Limited</w:t>
      </w:r>
    </w:p>
    <w:p w14:paraId="3BAC935A" w14:textId="77777777" w:rsidR="00CF4207" w:rsidRDefault="00CF4207" w:rsidP="00CF4207">
      <w:pPr>
        <w:pStyle w:val="ListBullet"/>
      </w:pPr>
      <w:r>
        <w:t>Australian Environmental Pest Managers Association</w:t>
      </w:r>
    </w:p>
    <w:p w14:paraId="669DA854" w14:textId="77777777" w:rsidR="00CF4207" w:rsidRDefault="00CF4207" w:rsidP="00CF4207">
      <w:pPr>
        <w:pStyle w:val="ListBullet"/>
      </w:pPr>
      <w:r>
        <w:t>Australian Ethical Foundation</w:t>
      </w:r>
    </w:p>
    <w:p w14:paraId="494F870A" w14:textId="77777777" w:rsidR="00CF4207" w:rsidRDefault="00CF4207" w:rsidP="00CF4207">
      <w:pPr>
        <w:pStyle w:val="ListBullet"/>
      </w:pPr>
      <w:r>
        <w:t>Australian Farm Institute</w:t>
      </w:r>
    </w:p>
    <w:p w14:paraId="0AFC7363" w14:textId="77777777" w:rsidR="00CF4207" w:rsidRDefault="00CF4207" w:rsidP="00CF4207">
      <w:pPr>
        <w:pStyle w:val="ListBullet"/>
      </w:pPr>
      <w:r>
        <w:t>Australian Federation for Livestock Working Dogs</w:t>
      </w:r>
    </w:p>
    <w:p w14:paraId="11E34DE5" w14:textId="77777777" w:rsidR="00CF4207" w:rsidRDefault="00CF4207" w:rsidP="00CF4207">
      <w:pPr>
        <w:pStyle w:val="ListBullet"/>
      </w:pPr>
      <w:r>
        <w:t>Australian Food and Grocery Council</w:t>
      </w:r>
    </w:p>
    <w:p w14:paraId="5830151E" w14:textId="77777777" w:rsidR="00CF4207" w:rsidRDefault="00CF4207" w:rsidP="00CF4207">
      <w:pPr>
        <w:pStyle w:val="ListBullet"/>
      </w:pPr>
      <w:r>
        <w:t>Australian Horse Industry Council</w:t>
      </w:r>
    </w:p>
    <w:p w14:paraId="47A71250" w14:textId="77777777" w:rsidR="00CF4207" w:rsidRDefault="00CF4207" w:rsidP="00CF4207">
      <w:pPr>
        <w:pStyle w:val="ListBullet"/>
      </w:pPr>
      <w:r>
        <w:t>Australian Livestock and Property Agents</w:t>
      </w:r>
    </w:p>
    <w:p w14:paraId="6F766EE9" w14:textId="77777777" w:rsidR="00CF4207" w:rsidRDefault="00CF4207" w:rsidP="00CF4207">
      <w:pPr>
        <w:pStyle w:val="ListBullet"/>
      </w:pPr>
      <w:r>
        <w:t>Australian Livestock and Rural Transporters Association</w:t>
      </w:r>
    </w:p>
    <w:p w14:paraId="2D89D768" w14:textId="77777777" w:rsidR="00CF4207" w:rsidRDefault="00CF4207" w:rsidP="00CF4207">
      <w:pPr>
        <w:pStyle w:val="ListBullet"/>
      </w:pPr>
      <w:r>
        <w:t>Australian Livestock Export Corporation Limited (</w:t>
      </w:r>
      <w:proofErr w:type="spellStart"/>
      <w:r>
        <w:t>LiveCorp</w:t>
      </w:r>
      <w:proofErr w:type="spellEnd"/>
      <w:r>
        <w:t>)</w:t>
      </w:r>
    </w:p>
    <w:p w14:paraId="1C1986E0" w14:textId="77777777" w:rsidR="00CF4207" w:rsidRDefault="00CF4207" w:rsidP="00CF4207">
      <w:pPr>
        <w:pStyle w:val="ListBullet"/>
      </w:pPr>
      <w:r>
        <w:t xml:space="preserve">Australian Livestock Exporters Council </w:t>
      </w:r>
    </w:p>
    <w:p w14:paraId="1A580DE7" w14:textId="77777777" w:rsidR="00CF4207" w:rsidRDefault="00CF4207" w:rsidP="00CF4207">
      <w:pPr>
        <w:pStyle w:val="ListBullet"/>
      </w:pPr>
      <w:r>
        <w:t>Australian Livestock Markets Association</w:t>
      </w:r>
    </w:p>
    <w:p w14:paraId="3F1A182E" w14:textId="77777777" w:rsidR="00CF4207" w:rsidRDefault="00CF4207" w:rsidP="00CF4207">
      <w:pPr>
        <w:pStyle w:val="ListBullet"/>
      </w:pPr>
      <w:r>
        <w:t>Australian Livestock Saleyard Association</w:t>
      </w:r>
    </w:p>
    <w:p w14:paraId="671E7E91" w14:textId="77777777" w:rsidR="00CF4207" w:rsidRDefault="00CF4207" w:rsidP="00CF4207">
      <w:pPr>
        <w:pStyle w:val="ListBullet"/>
      </w:pPr>
      <w:r>
        <w:t>Australian Lot Feeders Association</w:t>
      </w:r>
    </w:p>
    <w:p w14:paraId="17EA630F" w14:textId="77777777" w:rsidR="00CF4207" w:rsidRDefault="00CF4207" w:rsidP="00CF4207">
      <w:pPr>
        <w:pStyle w:val="ListBullet"/>
      </w:pPr>
      <w:r>
        <w:t>Australian Marine Conservation Society</w:t>
      </w:r>
    </w:p>
    <w:p w14:paraId="15E6FCE2" w14:textId="77777777" w:rsidR="00CF4207" w:rsidRDefault="00CF4207" w:rsidP="00CF4207">
      <w:pPr>
        <w:pStyle w:val="ListBullet"/>
      </w:pPr>
      <w:r>
        <w:t>Australian Meat Industry Council</w:t>
      </w:r>
    </w:p>
    <w:p w14:paraId="59803A0C" w14:textId="77777777" w:rsidR="00CF4207" w:rsidRDefault="00CF4207" w:rsidP="00CF4207">
      <w:pPr>
        <w:pStyle w:val="ListBullet"/>
      </w:pPr>
      <w:r>
        <w:t>Australian Meat Processors Corporation</w:t>
      </w:r>
    </w:p>
    <w:p w14:paraId="273FD74C" w14:textId="77777777" w:rsidR="00CF4207" w:rsidRDefault="00CF4207" w:rsidP="00CF4207">
      <w:pPr>
        <w:pStyle w:val="ListBullet"/>
      </w:pPr>
      <w:r>
        <w:t>Australian National Sportfishing Association</w:t>
      </w:r>
    </w:p>
    <w:p w14:paraId="57333887" w14:textId="77777777" w:rsidR="00CF4207" w:rsidRDefault="00CF4207" w:rsidP="00CF4207">
      <w:pPr>
        <w:pStyle w:val="ListBullet"/>
      </w:pPr>
      <w:r>
        <w:t xml:space="preserve">Australian Pesticides and Veterinary Medicines Authority </w:t>
      </w:r>
    </w:p>
    <w:p w14:paraId="630C7C8A" w14:textId="77777777" w:rsidR="00CF4207" w:rsidRDefault="00CF4207" w:rsidP="00CF4207">
      <w:pPr>
        <w:pStyle w:val="ListBullet"/>
      </w:pPr>
      <w:r>
        <w:t>Australian Pet Welfare Foundation</w:t>
      </w:r>
    </w:p>
    <w:p w14:paraId="7112B0BE" w14:textId="77777777" w:rsidR="00CF4207" w:rsidRDefault="00CF4207" w:rsidP="00CF4207">
      <w:pPr>
        <w:pStyle w:val="ListBullet"/>
      </w:pPr>
      <w:r>
        <w:t>Australian Pork Limited</w:t>
      </w:r>
    </w:p>
    <w:p w14:paraId="75135777" w14:textId="77777777" w:rsidR="00CF4207" w:rsidRDefault="00CF4207" w:rsidP="00CF4207">
      <w:pPr>
        <w:pStyle w:val="ListBullet"/>
      </w:pPr>
      <w:r>
        <w:t>Australian Prawn Association</w:t>
      </w:r>
    </w:p>
    <w:p w14:paraId="020F668C" w14:textId="77777777" w:rsidR="00CF4207" w:rsidRDefault="00CF4207" w:rsidP="00CF4207">
      <w:pPr>
        <w:pStyle w:val="ListBullet"/>
      </w:pPr>
      <w:r>
        <w:t>Australian Professional Rodeo Association</w:t>
      </w:r>
    </w:p>
    <w:p w14:paraId="23DDB525" w14:textId="77777777" w:rsidR="00CF4207" w:rsidRDefault="00CF4207" w:rsidP="00CF4207">
      <w:pPr>
        <w:pStyle w:val="ListBullet"/>
      </w:pPr>
      <w:r>
        <w:t>Australian Rainforest Conservation Society</w:t>
      </w:r>
    </w:p>
    <w:p w14:paraId="0B7B0D56" w14:textId="77777777" w:rsidR="00CF4207" w:rsidRDefault="00CF4207" w:rsidP="00CF4207">
      <w:pPr>
        <w:pStyle w:val="ListBullet"/>
      </w:pPr>
      <w:r>
        <w:t>Australian Recreational Fishing Foundation</w:t>
      </w:r>
    </w:p>
    <w:p w14:paraId="0ABB4BE6" w14:textId="77777777" w:rsidR="00CF4207" w:rsidRDefault="00CF4207" w:rsidP="00CF4207">
      <w:pPr>
        <w:pStyle w:val="ListBullet"/>
      </w:pPr>
      <w:r>
        <w:t>Australian Research Council</w:t>
      </w:r>
    </w:p>
    <w:p w14:paraId="4E5B7E1C" w14:textId="77777777" w:rsidR="00CF4207" w:rsidRDefault="00CF4207" w:rsidP="00CF4207">
      <w:pPr>
        <w:pStyle w:val="ListBullet"/>
      </w:pPr>
      <w:r>
        <w:t>Australian Seabird and Turtle Rescue</w:t>
      </w:r>
    </w:p>
    <w:p w14:paraId="2701E3EC" w14:textId="77777777" w:rsidR="00CF4207" w:rsidRDefault="00CF4207" w:rsidP="00CF4207">
      <w:pPr>
        <w:pStyle w:val="ListBullet"/>
      </w:pPr>
      <w:r>
        <w:t>Australian Southern Bluefin Tuna Industry Association</w:t>
      </w:r>
    </w:p>
    <w:p w14:paraId="0E918FDB" w14:textId="77777777" w:rsidR="00CF4207" w:rsidRDefault="00CF4207" w:rsidP="00CF4207">
      <w:pPr>
        <w:pStyle w:val="ListBullet"/>
      </w:pPr>
      <w:r>
        <w:t>Australasian Team Roping Association</w:t>
      </w:r>
    </w:p>
    <w:p w14:paraId="0148841A" w14:textId="77777777" w:rsidR="00CF4207" w:rsidRDefault="00CF4207" w:rsidP="00CF4207">
      <w:pPr>
        <w:pStyle w:val="ListBullet"/>
      </w:pPr>
      <w:r>
        <w:lastRenderedPageBreak/>
        <w:t>Australian Trainers Association</w:t>
      </w:r>
    </w:p>
    <w:p w14:paraId="56008E1E" w14:textId="77777777" w:rsidR="00CF4207" w:rsidRDefault="00CF4207" w:rsidP="00CF4207">
      <w:pPr>
        <w:pStyle w:val="ListBullet"/>
      </w:pPr>
      <w:r>
        <w:t>Australian Veterinary Association</w:t>
      </w:r>
    </w:p>
    <w:p w14:paraId="6E590956" w14:textId="77777777" w:rsidR="00CF4207" w:rsidRDefault="00CF4207" w:rsidP="00CF4207">
      <w:pPr>
        <w:pStyle w:val="ListBullet"/>
      </w:pPr>
      <w:r>
        <w:t>Australian Wild Game Industry Council</w:t>
      </w:r>
    </w:p>
    <w:p w14:paraId="68C817E2" w14:textId="77777777" w:rsidR="00CF4207" w:rsidRDefault="00CF4207" w:rsidP="00CF4207">
      <w:pPr>
        <w:pStyle w:val="ListBullet"/>
      </w:pPr>
      <w:r>
        <w:t>Australian Wildlife Conservancy</w:t>
      </w:r>
    </w:p>
    <w:p w14:paraId="5F492BD1" w14:textId="77777777" w:rsidR="00CF4207" w:rsidRDefault="00CF4207" w:rsidP="00CF4207">
      <w:pPr>
        <w:pStyle w:val="ListBullet"/>
      </w:pPr>
      <w:r>
        <w:t>Australian Wildlife Protection Council</w:t>
      </w:r>
    </w:p>
    <w:p w14:paraId="1522CE4A" w14:textId="77777777" w:rsidR="00CF4207" w:rsidRDefault="00CF4207" w:rsidP="00CF4207">
      <w:pPr>
        <w:pStyle w:val="ListBullet"/>
      </w:pPr>
      <w:r>
        <w:t>Australian Wildlife Society</w:t>
      </w:r>
    </w:p>
    <w:p w14:paraId="7350ACCB" w14:textId="77777777" w:rsidR="00CF4207" w:rsidRDefault="00CF4207" w:rsidP="00CF4207">
      <w:pPr>
        <w:pStyle w:val="ListBullet"/>
      </w:pPr>
      <w:r>
        <w:t>Australian Wool Exchange Limited</w:t>
      </w:r>
    </w:p>
    <w:p w14:paraId="7901E59F" w14:textId="77777777" w:rsidR="00CF4207" w:rsidRDefault="00CF4207" w:rsidP="00CF4207">
      <w:pPr>
        <w:pStyle w:val="ListBullet"/>
      </w:pPr>
      <w:r>
        <w:t>Australian Wool Growers Association Limited</w:t>
      </w:r>
    </w:p>
    <w:p w14:paraId="58D30AF5" w14:textId="77777777" w:rsidR="00CF4207" w:rsidRDefault="00CF4207" w:rsidP="00CF4207">
      <w:pPr>
        <w:pStyle w:val="ListBullet"/>
      </w:pPr>
      <w:r>
        <w:t>Australian Wool Innovation Limited</w:t>
      </w:r>
    </w:p>
    <w:p w14:paraId="33583F22" w14:textId="77777777" w:rsidR="00CF4207" w:rsidRDefault="00CF4207" w:rsidP="00CF4207">
      <w:pPr>
        <w:pStyle w:val="ListBullet"/>
      </w:pPr>
      <w:r>
        <w:t>Avicultural Society of Australia</w:t>
      </w:r>
    </w:p>
    <w:p w14:paraId="5B7AC4EE" w14:textId="77777777" w:rsidR="00CF4207" w:rsidRDefault="00CF4207" w:rsidP="00CF4207">
      <w:pPr>
        <w:pStyle w:val="ListBullet"/>
      </w:pPr>
      <w:proofErr w:type="spellStart"/>
      <w:r>
        <w:t>BirdLife</w:t>
      </w:r>
      <w:proofErr w:type="spellEnd"/>
      <w:r>
        <w:t xml:space="preserve"> Australia</w:t>
      </w:r>
    </w:p>
    <w:p w14:paraId="0FE1C68A" w14:textId="77777777" w:rsidR="00CF4207" w:rsidRDefault="00CF4207" w:rsidP="00CF4207">
      <w:pPr>
        <w:pStyle w:val="ListBullet"/>
      </w:pPr>
      <w:r>
        <w:t>Bush heritage Australia</w:t>
      </w:r>
    </w:p>
    <w:p w14:paraId="638A5B12" w14:textId="77777777" w:rsidR="00CF4207" w:rsidRDefault="00CF4207" w:rsidP="00CF4207">
      <w:pPr>
        <w:pStyle w:val="ListBullet"/>
      </w:pPr>
      <w:r>
        <w:t>Canary and Cage Bird Federation of Australia</w:t>
      </w:r>
    </w:p>
    <w:p w14:paraId="4DD4B18E" w14:textId="77777777" w:rsidR="00CF4207" w:rsidRDefault="00CF4207" w:rsidP="00CF4207">
      <w:pPr>
        <w:pStyle w:val="ListBullet"/>
      </w:pPr>
      <w:r>
        <w:t>Cat Protection Society of Victoria</w:t>
      </w:r>
    </w:p>
    <w:p w14:paraId="73AC83A0" w14:textId="77777777" w:rsidR="00CF4207" w:rsidRDefault="00CF4207" w:rsidP="00CF4207">
      <w:pPr>
        <w:pStyle w:val="ListBullet"/>
      </w:pPr>
      <w:r>
        <w:t>Cats Australia</w:t>
      </w:r>
    </w:p>
    <w:p w14:paraId="3C4298AC" w14:textId="77777777" w:rsidR="00CF4207" w:rsidRDefault="00CF4207" w:rsidP="00CF4207">
      <w:pPr>
        <w:pStyle w:val="ListBullet"/>
      </w:pPr>
      <w:r>
        <w:t>Cattle Australia</w:t>
      </w:r>
    </w:p>
    <w:p w14:paraId="61E7C896" w14:textId="77777777" w:rsidR="00CF4207" w:rsidRDefault="00CF4207" w:rsidP="00CF4207">
      <w:pPr>
        <w:pStyle w:val="ListBullet"/>
      </w:pPr>
      <w:r>
        <w:t>Central Queensland University</w:t>
      </w:r>
    </w:p>
    <w:p w14:paraId="140714FC" w14:textId="77777777" w:rsidR="00CF4207" w:rsidRDefault="00CF4207" w:rsidP="00CF4207">
      <w:pPr>
        <w:pStyle w:val="ListBullet"/>
      </w:pPr>
      <w:r>
        <w:t>Centre for Animal Production and Health, Food Futures Institute, Murdoch University</w:t>
      </w:r>
    </w:p>
    <w:p w14:paraId="6EBCD000" w14:textId="77777777" w:rsidR="00CF4207" w:rsidRDefault="00CF4207" w:rsidP="00CF4207">
      <w:pPr>
        <w:pStyle w:val="ListBullet"/>
      </w:pPr>
      <w:r>
        <w:t>Centre for Animal Science, University of Queensland</w:t>
      </w:r>
    </w:p>
    <w:p w14:paraId="5C8482A4" w14:textId="77777777" w:rsidR="00CF4207" w:rsidRDefault="00CF4207" w:rsidP="00CF4207">
      <w:pPr>
        <w:pStyle w:val="ListBullet"/>
      </w:pPr>
      <w:r>
        <w:t>Centre for Animal Welfare and Ethics, University of Queensland</w:t>
      </w:r>
    </w:p>
    <w:p w14:paraId="6294A41E" w14:textId="77777777" w:rsidR="00CF4207" w:rsidRDefault="00CF4207" w:rsidP="00CF4207">
      <w:pPr>
        <w:pStyle w:val="ListBullet"/>
      </w:pPr>
      <w:r>
        <w:t>Centre for Crocodile Research</w:t>
      </w:r>
    </w:p>
    <w:p w14:paraId="7B690B3B" w14:textId="2D7C035A" w:rsidR="00CF4207" w:rsidRDefault="00CF4207" w:rsidP="00CF4207">
      <w:pPr>
        <w:pStyle w:val="ListBullet"/>
      </w:pPr>
      <w:r>
        <w:t xml:space="preserve">Coalition for the </w:t>
      </w:r>
      <w:r w:rsidR="00692FE5">
        <w:t>P</w:t>
      </w:r>
      <w:r>
        <w:t xml:space="preserve">rotection of </w:t>
      </w:r>
      <w:r w:rsidR="00692FE5">
        <w:t>G</w:t>
      </w:r>
      <w:r>
        <w:t>reyhounds</w:t>
      </w:r>
    </w:p>
    <w:p w14:paraId="07E0CBB3" w14:textId="77777777" w:rsidR="00CF4207" w:rsidRDefault="00CF4207" w:rsidP="00CF4207">
      <w:pPr>
        <w:pStyle w:val="ListBullet"/>
      </w:pPr>
      <w:r>
        <w:t>Commonwealth Fisheries Association</w:t>
      </w:r>
    </w:p>
    <w:p w14:paraId="55F34FD8" w14:textId="77777777" w:rsidR="00CF4207" w:rsidRDefault="00CF4207" w:rsidP="00CF4207">
      <w:pPr>
        <w:pStyle w:val="ListBullet"/>
      </w:pPr>
      <w:r>
        <w:t>Companion Animal Network Australia</w:t>
      </w:r>
    </w:p>
    <w:p w14:paraId="724AE5AF" w14:textId="77777777" w:rsidR="00CF4207" w:rsidRDefault="00CF4207" w:rsidP="00CF4207">
      <w:pPr>
        <w:pStyle w:val="ListBullet"/>
      </w:pPr>
      <w:r>
        <w:t>Compassion in World Farming</w:t>
      </w:r>
    </w:p>
    <w:p w14:paraId="3E5A7112" w14:textId="77777777" w:rsidR="00CF4207" w:rsidRDefault="00CF4207" w:rsidP="00CF4207">
      <w:pPr>
        <w:pStyle w:val="ListBullet"/>
      </w:pPr>
      <w:r>
        <w:t>Crocodile Farmers Association of the Northern Territory</w:t>
      </w:r>
    </w:p>
    <w:p w14:paraId="2EB09B2E" w14:textId="77777777" w:rsidR="00CF4207" w:rsidRDefault="00CF4207" w:rsidP="00CF4207">
      <w:pPr>
        <w:pStyle w:val="ListBullet"/>
      </w:pPr>
      <w:r>
        <w:t>Commonwealth Scientific and Industrial Research Organisation (CSIRO)</w:t>
      </w:r>
    </w:p>
    <w:p w14:paraId="483DECCE" w14:textId="77777777" w:rsidR="00CF4207" w:rsidRDefault="00CF4207" w:rsidP="00CF4207">
      <w:pPr>
        <w:pStyle w:val="ListBullet"/>
      </w:pPr>
      <w:r>
        <w:t>Currumbin Wildlife Sanctuary</w:t>
      </w:r>
    </w:p>
    <w:p w14:paraId="0AB2846A" w14:textId="77777777" w:rsidR="00CF4207" w:rsidRDefault="00CF4207" w:rsidP="00CF4207">
      <w:pPr>
        <w:pStyle w:val="ListBullet"/>
      </w:pPr>
      <w:r>
        <w:t>Dairy Australia Limited and its members and jurisdictional branches</w:t>
      </w:r>
    </w:p>
    <w:p w14:paraId="7D8E875C" w14:textId="77777777" w:rsidR="00CF4207" w:rsidRDefault="00CF4207" w:rsidP="00CF4207">
      <w:pPr>
        <w:pStyle w:val="ListBullet"/>
      </w:pPr>
      <w:r>
        <w:t>Defence Community Dogs</w:t>
      </w:r>
    </w:p>
    <w:p w14:paraId="5FEBBEBE" w14:textId="77777777" w:rsidR="00CF4207" w:rsidRDefault="00CF4207" w:rsidP="00CF4207">
      <w:pPr>
        <w:pStyle w:val="ListBullet"/>
      </w:pPr>
      <w:r>
        <w:t>Delta Therapy Dogs</w:t>
      </w:r>
    </w:p>
    <w:p w14:paraId="720175A2" w14:textId="77777777" w:rsidR="00CF4207" w:rsidRDefault="00CF4207" w:rsidP="00CF4207">
      <w:pPr>
        <w:pStyle w:val="ListBullet"/>
      </w:pPr>
      <w:r>
        <w:t>Department of Agriculture and Fisheries, Queensland</w:t>
      </w:r>
    </w:p>
    <w:p w14:paraId="3D0AB64C" w14:textId="77777777" w:rsidR="00CF4207" w:rsidRDefault="00CF4207" w:rsidP="00CF4207">
      <w:pPr>
        <w:pStyle w:val="ListBullet"/>
      </w:pPr>
      <w:r>
        <w:lastRenderedPageBreak/>
        <w:t>Department of Climate Change, Energy, Environment and Water</w:t>
      </w:r>
    </w:p>
    <w:p w14:paraId="5F00518E" w14:textId="77777777" w:rsidR="00CF4207" w:rsidRDefault="00CF4207" w:rsidP="00CF4207">
      <w:pPr>
        <w:pStyle w:val="ListBullet"/>
      </w:pPr>
      <w:r>
        <w:t>Department of Industry, Tourism and Trade, Northern Territory</w:t>
      </w:r>
    </w:p>
    <w:p w14:paraId="2A45AD86" w14:textId="77777777" w:rsidR="00CF4207" w:rsidRDefault="00CF4207" w:rsidP="00CF4207">
      <w:pPr>
        <w:pStyle w:val="ListBullet"/>
      </w:pPr>
      <w:r>
        <w:t>Department of Primary Industries, New South Wales</w:t>
      </w:r>
    </w:p>
    <w:p w14:paraId="4E1EA799" w14:textId="77777777" w:rsidR="00CF4207" w:rsidRDefault="00CF4207" w:rsidP="00CF4207">
      <w:pPr>
        <w:pStyle w:val="ListBullet"/>
      </w:pPr>
      <w:r>
        <w:t>Department of Primary Industries and Regional Development, Western Australia</w:t>
      </w:r>
    </w:p>
    <w:p w14:paraId="3FC22E5D" w14:textId="2E541495" w:rsidR="00532CFE" w:rsidRDefault="00A815A2" w:rsidP="00CF4207">
      <w:pPr>
        <w:pStyle w:val="ListBullet"/>
      </w:pPr>
      <w:r w:rsidRPr="00A815A2">
        <w:t>Department of Primary Industries and Regions, South Australia</w:t>
      </w:r>
    </w:p>
    <w:p w14:paraId="21A4FCD0" w14:textId="6920089E" w:rsidR="00EE2CB4" w:rsidRPr="00EE2CB4" w:rsidRDefault="00EE2CB4" w:rsidP="00EE2CB4">
      <w:pPr>
        <w:pStyle w:val="ListBullet"/>
      </w:pPr>
      <w:r w:rsidRPr="00EE2CB4">
        <w:t>Department of Natural Resources and Environment</w:t>
      </w:r>
      <w:r>
        <w:t xml:space="preserve">, </w:t>
      </w:r>
      <w:r w:rsidRPr="00EE2CB4">
        <w:t>Tasmania</w:t>
      </w:r>
    </w:p>
    <w:p w14:paraId="09108216" w14:textId="77777777" w:rsidR="00CF4207" w:rsidRDefault="00CF4207" w:rsidP="00CF4207">
      <w:pPr>
        <w:pStyle w:val="ListBullet"/>
      </w:pPr>
      <w:r>
        <w:t>Dogs Australia</w:t>
      </w:r>
    </w:p>
    <w:p w14:paraId="595B2FE0" w14:textId="77777777" w:rsidR="00CF4207" w:rsidRDefault="00CF4207" w:rsidP="00CF4207">
      <w:pPr>
        <w:pStyle w:val="ListBullet"/>
      </w:pPr>
      <w:r>
        <w:t>Dogs Queensland</w:t>
      </w:r>
    </w:p>
    <w:p w14:paraId="1A4892D2" w14:textId="77777777" w:rsidR="00CF4207" w:rsidRDefault="00CF4207" w:rsidP="00CF4207">
      <w:pPr>
        <w:pStyle w:val="ListBullet"/>
      </w:pPr>
      <w:r>
        <w:t>Egg Farmers of Australia</w:t>
      </w:r>
    </w:p>
    <w:p w14:paraId="6D355216" w14:textId="77777777" w:rsidR="00CF4207" w:rsidRDefault="00CF4207" w:rsidP="00CF4207">
      <w:pPr>
        <w:pStyle w:val="ListBullet"/>
      </w:pPr>
      <w:r>
        <w:t>Equestrian Australia Limited</w:t>
      </w:r>
    </w:p>
    <w:p w14:paraId="319B00FE" w14:textId="77777777" w:rsidR="00CF4207" w:rsidRDefault="00CF4207" w:rsidP="00CF4207">
      <w:pPr>
        <w:pStyle w:val="ListBullet"/>
      </w:pPr>
      <w:r>
        <w:t>Equine Assisted Therapy Australia</w:t>
      </w:r>
    </w:p>
    <w:p w14:paraId="2281D270" w14:textId="0052C184" w:rsidR="00CF4207" w:rsidRDefault="00CF4207" w:rsidP="00CF4207">
      <w:pPr>
        <w:pStyle w:val="ListBullet"/>
      </w:pPr>
      <w:r>
        <w:t xml:space="preserve">Farmers for </w:t>
      </w:r>
      <w:r w:rsidR="002F724F">
        <w:t>C</w:t>
      </w:r>
      <w:r>
        <w:t xml:space="preserve">limate </w:t>
      </w:r>
      <w:r w:rsidR="002F724F">
        <w:t>A</w:t>
      </w:r>
      <w:r>
        <w:t>ction</w:t>
      </w:r>
    </w:p>
    <w:p w14:paraId="6972D512" w14:textId="77777777" w:rsidR="00CF4207" w:rsidRDefault="00CF4207" w:rsidP="00CF4207">
      <w:pPr>
        <w:pStyle w:val="ListBullet"/>
      </w:pPr>
      <w:r>
        <w:t>Field and Game Australia</w:t>
      </w:r>
    </w:p>
    <w:p w14:paraId="75651131" w14:textId="77777777" w:rsidR="00CF4207" w:rsidRDefault="00CF4207" w:rsidP="00CF4207">
      <w:pPr>
        <w:pStyle w:val="ListBullet"/>
      </w:pPr>
      <w:r>
        <w:t>Fisheries Research and Development Corporation</w:t>
      </w:r>
    </w:p>
    <w:p w14:paraId="41517618" w14:textId="77777777" w:rsidR="00CF4207" w:rsidRDefault="00CF4207" w:rsidP="00CF4207">
      <w:pPr>
        <w:pStyle w:val="ListBullet"/>
      </w:pPr>
      <w:r>
        <w:t>Fisheries Research and Development Corporation Indigenous Reference Group</w:t>
      </w:r>
    </w:p>
    <w:p w14:paraId="6D2C42C5" w14:textId="77777777" w:rsidR="00CF4207" w:rsidRDefault="00CF4207" w:rsidP="00CF4207">
      <w:pPr>
        <w:pStyle w:val="ListBullet"/>
      </w:pPr>
      <w:r>
        <w:t>Foundation for National Parks and Wildlife</w:t>
      </w:r>
    </w:p>
    <w:p w14:paraId="560A676A" w14:textId="77777777" w:rsidR="00CF4207" w:rsidRDefault="00CF4207" w:rsidP="00CF4207">
      <w:pPr>
        <w:pStyle w:val="ListBullet"/>
      </w:pPr>
      <w:r>
        <w:t>Four Paws International</w:t>
      </w:r>
    </w:p>
    <w:p w14:paraId="682E446B" w14:textId="77777777" w:rsidR="00CF4207" w:rsidRDefault="00CF4207" w:rsidP="00CF4207">
      <w:pPr>
        <w:pStyle w:val="ListBullet"/>
      </w:pPr>
      <w:r>
        <w:t>Game Hunters Association of Australia</w:t>
      </w:r>
    </w:p>
    <w:p w14:paraId="5203A0D3" w14:textId="77777777" w:rsidR="00CF4207" w:rsidRDefault="00CF4207" w:rsidP="00CF4207">
      <w:pPr>
        <w:pStyle w:val="ListBullet"/>
      </w:pPr>
      <w:r>
        <w:t>Gardiner Foundation</w:t>
      </w:r>
    </w:p>
    <w:p w14:paraId="703DA454" w14:textId="77777777" w:rsidR="00CF4207" w:rsidRDefault="00CF4207" w:rsidP="00CF4207">
      <w:pPr>
        <w:pStyle w:val="ListBullet"/>
      </w:pPr>
      <w:r>
        <w:t>Garvan Institute of Medical Research</w:t>
      </w:r>
    </w:p>
    <w:p w14:paraId="07D61704" w14:textId="77777777" w:rsidR="00CF4207" w:rsidRDefault="00CF4207" w:rsidP="00CF4207">
      <w:pPr>
        <w:pStyle w:val="ListBullet"/>
      </w:pPr>
      <w:proofErr w:type="spellStart"/>
      <w:r>
        <w:t>GippsDairy</w:t>
      </w:r>
      <w:proofErr w:type="spellEnd"/>
    </w:p>
    <w:p w14:paraId="3B3DA887" w14:textId="77777777" w:rsidR="00CF4207" w:rsidRDefault="00CF4207" w:rsidP="00CF4207">
      <w:pPr>
        <w:pStyle w:val="ListBullet"/>
      </w:pPr>
      <w:r>
        <w:t>Goat Industry Council of Australia</w:t>
      </w:r>
    </w:p>
    <w:p w14:paraId="47772619" w14:textId="77777777" w:rsidR="00CF4207" w:rsidRDefault="00CF4207" w:rsidP="00CF4207">
      <w:pPr>
        <w:pStyle w:val="ListBullet"/>
      </w:pPr>
      <w:r>
        <w:t>Greyhound Clubs Australia</w:t>
      </w:r>
    </w:p>
    <w:p w14:paraId="40FD6BDE" w14:textId="77777777" w:rsidR="00CF4207" w:rsidRDefault="00CF4207" w:rsidP="00CF4207">
      <w:pPr>
        <w:pStyle w:val="ListBullet"/>
      </w:pPr>
      <w:r>
        <w:t>Greyhounds Australasia</w:t>
      </w:r>
    </w:p>
    <w:p w14:paraId="551FF4DF" w14:textId="77777777" w:rsidR="00CF4207" w:rsidRDefault="00CF4207" w:rsidP="00CF4207">
      <w:pPr>
        <w:pStyle w:val="ListBullet"/>
      </w:pPr>
      <w:r>
        <w:t>Harness Racing Australia</w:t>
      </w:r>
    </w:p>
    <w:p w14:paraId="4601E4F4" w14:textId="77777777" w:rsidR="00CF4207" w:rsidRDefault="00CF4207" w:rsidP="00CF4207">
      <w:pPr>
        <w:pStyle w:val="ListBullet"/>
      </w:pPr>
      <w:r>
        <w:t>Healesville Sanctuary</w:t>
      </w:r>
    </w:p>
    <w:p w14:paraId="51B94B97" w14:textId="77777777" w:rsidR="00CF4207" w:rsidRDefault="00CF4207" w:rsidP="00CF4207">
      <w:pPr>
        <w:pStyle w:val="ListBullet"/>
      </w:pPr>
      <w:r>
        <w:t>Humane Society International Australia</w:t>
      </w:r>
    </w:p>
    <w:p w14:paraId="4C95CFB9" w14:textId="77777777" w:rsidR="00CF4207" w:rsidRDefault="00CF4207" w:rsidP="00CF4207">
      <w:pPr>
        <w:pStyle w:val="ListBullet"/>
      </w:pPr>
      <w:r>
        <w:t>Indigenous Land and Sea Corporation</w:t>
      </w:r>
    </w:p>
    <w:p w14:paraId="2A4ECD51" w14:textId="77777777" w:rsidR="00CF4207" w:rsidRDefault="00CF4207" w:rsidP="00CF4207">
      <w:pPr>
        <w:pStyle w:val="ListBullet"/>
      </w:pPr>
      <w:r>
        <w:t>Invasive Animals Limited</w:t>
      </w:r>
    </w:p>
    <w:p w14:paraId="2C275F7D" w14:textId="77777777" w:rsidR="00CF4207" w:rsidRDefault="00CF4207" w:rsidP="00CF4207">
      <w:pPr>
        <w:pStyle w:val="ListBullet"/>
      </w:pPr>
      <w:r>
        <w:t>Invasive Species Council</w:t>
      </w:r>
    </w:p>
    <w:p w14:paraId="7D8707B0" w14:textId="77777777" w:rsidR="00CF4207" w:rsidRDefault="00CF4207" w:rsidP="00CF4207">
      <w:pPr>
        <w:pStyle w:val="ListBullet"/>
      </w:pPr>
      <w:r>
        <w:t>Kimberley Pilbara Pastoralists and Cattlemen’s Association</w:t>
      </w:r>
    </w:p>
    <w:p w14:paraId="403EDD81" w14:textId="77777777" w:rsidR="00CF4207" w:rsidRDefault="00CF4207" w:rsidP="00CF4207">
      <w:pPr>
        <w:pStyle w:val="ListBullet"/>
      </w:pPr>
      <w:r>
        <w:t>Koala Health Hub</w:t>
      </w:r>
    </w:p>
    <w:p w14:paraId="46C46D5D" w14:textId="77777777" w:rsidR="00CF4207" w:rsidRDefault="00CF4207" w:rsidP="00CF4207">
      <w:pPr>
        <w:pStyle w:val="ListBullet"/>
      </w:pPr>
      <w:proofErr w:type="spellStart"/>
      <w:r>
        <w:lastRenderedPageBreak/>
        <w:t>LiveAir</w:t>
      </w:r>
      <w:proofErr w:type="spellEnd"/>
      <w:r>
        <w:t xml:space="preserve"> Incorporated</w:t>
      </w:r>
    </w:p>
    <w:p w14:paraId="78A457E8" w14:textId="77777777" w:rsidR="00CF4207" w:rsidRDefault="00CF4207" w:rsidP="00CF4207">
      <w:pPr>
        <w:pStyle w:val="ListBullet"/>
      </w:pPr>
      <w:r>
        <w:t>Livestock Production and Welfare Group, The University of Sydney</w:t>
      </w:r>
    </w:p>
    <w:p w14:paraId="53CD584A" w14:textId="77777777" w:rsidR="00CF4207" w:rsidRDefault="00CF4207" w:rsidP="00CF4207">
      <w:pPr>
        <w:pStyle w:val="ListBullet"/>
      </w:pPr>
      <w:r>
        <w:t>Livestock South Australia</w:t>
      </w:r>
    </w:p>
    <w:p w14:paraId="07C0F636" w14:textId="77777777" w:rsidR="00CF4207" w:rsidRDefault="00CF4207" w:rsidP="00CF4207">
      <w:pPr>
        <w:pStyle w:val="ListBullet"/>
      </w:pPr>
      <w:r>
        <w:t>Meat and Livestock Australia</w:t>
      </w:r>
    </w:p>
    <w:p w14:paraId="10B23B9A" w14:textId="77777777" w:rsidR="00CF4207" w:rsidRDefault="00CF4207" w:rsidP="00CF4207">
      <w:pPr>
        <w:pStyle w:val="ListBullet"/>
      </w:pPr>
      <w:r>
        <w:t>Medical Advances Without Animals</w:t>
      </w:r>
    </w:p>
    <w:p w14:paraId="20A54F73" w14:textId="77777777" w:rsidR="00CF4207" w:rsidRDefault="00CF4207" w:rsidP="00CF4207">
      <w:pPr>
        <w:pStyle w:val="ListBullet"/>
      </w:pPr>
      <w:r>
        <w:t>Medicines Australia</w:t>
      </w:r>
    </w:p>
    <w:p w14:paraId="00E5B3B7" w14:textId="77777777" w:rsidR="00CF4207" w:rsidRDefault="00CF4207" w:rsidP="00CF4207">
      <w:pPr>
        <w:pStyle w:val="ListBullet"/>
      </w:pPr>
      <w:r>
        <w:t>Murdoch University</w:t>
      </w:r>
    </w:p>
    <w:p w14:paraId="072C2B28" w14:textId="77777777" w:rsidR="00CF4207" w:rsidRDefault="00CF4207" w:rsidP="00CF4207">
      <w:pPr>
        <w:pStyle w:val="ListBullet"/>
      </w:pPr>
      <w:r>
        <w:t>Murray Dairy</w:t>
      </w:r>
    </w:p>
    <w:p w14:paraId="44804F6F" w14:textId="77777777" w:rsidR="00CF4207" w:rsidRDefault="00CF4207" w:rsidP="00CF4207">
      <w:pPr>
        <w:pStyle w:val="ListBullet"/>
      </w:pPr>
      <w:r>
        <w:t>National Farmers’ Federation</w:t>
      </w:r>
    </w:p>
    <w:p w14:paraId="0974399F" w14:textId="77777777" w:rsidR="00CF4207" w:rsidRDefault="00CF4207" w:rsidP="00CF4207">
      <w:pPr>
        <w:pStyle w:val="ListBullet"/>
      </w:pPr>
      <w:r>
        <w:t xml:space="preserve">National Farmers’ Federation Farming Systems Committee (NSW Farmers, Farmers for Climate Action, Australian Livestock and Property Agents, </w:t>
      </w:r>
      <w:proofErr w:type="spellStart"/>
      <w:r>
        <w:t>WoolProducers</w:t>
      </w:r>
      <w:proofErr w:type="spellEnd"/>
      <w:r>
        <w:t xml:space="preserve"> Australia, Australian Dairy Farmers Limited, Cattle Australia, Northern Territory </w:t>
      </w:r>
      <w:proofErr w:type="spellStart"/>
      <w:r>
        <w:t>Cattlemens</w:t>
      </w:r>
      <w:proofErr w:type="spellEnd"/>
      <w:r>
        <w:t>’ Association, Australian Veterinary Association, Victorian Farmers Federation)</w:t>
      </w:r>
    </w:p>
    <w:p w14:paraId="4AD32DED" w14:textId="77777777" w:rsidR="00CF4207" w:rsidRDefault="00CF4207" w:rsidP="00CF4207">
      <w:pPr>
        <w:pStyle w:val="ListBullet"/>
      </w:pPr>
      <w:r>
        <w:t>National Feral Cat and Fox Management coordinator</w:t>
      </w:r>
    </w:p>
    <w:p w14:paraId="2295BA89" w14:textId="77777777" w:rsidR="00CF4207" w:rsidRDefault="00CF4207" w:rsidP="00CF4207">
      <w:pPr>
        <w:pStyle w:val="ListBullet"/>
      </w:pPr>
      <w:r>
        <w:t>National Feral Deer Action Plan coordinator</w:t>
      </w:r>
    </w:p>
    <w:p w14:paraId="6521E0A6" w14:textId="77777777" w:rsidR="00CF4207" w:rsidRDefault="00CF4207" w:rsidP="00CF4207">
      <w:pPr>
        <w:pStyle w:val="ListBullet"/>
      </w:pPr>
      <w:r>
        <w:t>National Feral Pig Action Plan coordinator</w:t>
      </w:r>
    </w:p>
    <w:p w14:paraId="5FB43A10" w14:textId="23BC96F9" w:rsidR="00CF4207" w:rsidRDefault="00CF4207" w:rsidP="00CF4207">
      <w:pPr>
        <w:pStyle w:val="ListBullet"/>
      </w:pPr>
      <w:r>
        <w:t xml:space="preserve">National Health and Medical Research Council </w:t>
      </w:r>
    </w:p>
    <w:p w14:paraId="20245806" w14:textId="77777777" w:rsidR="00CF4207" w:rsidRDefault="00CF4207" w:rsidP="00CF4207">
      <w:pPr>
        <w:pStyle w:val="ListBullet"/>
      </w:pPr>
      <w:r>
        <w:t>National Indigenous Australians Agency</w:t>
      </w:r>
    </w:p>
    <w:p w14:paraId="2D519A59" w14:textId="77777777" w:rsidR="00CF4207" w:rsidRDefault="00CF4207" w:rsidP="00CF4207">
      <w:pPr>
        <w:pStyle w:val="ListBullet"/>
      </w:pPr>
      <w:r>
        <w:t>National Retail Association</w:t>
      </w:r>
    </w:p>
    <w:p w14:paraId="2E9B1CB4" w14:textId="77777777" w:rsidR="00CF4207" w:rsidRDefault="00CF4207" w:rsidP="00CF4207">
      <w:pPr>
        <w:pStyle w:val="ListBullet"/>
      </w:pPr>
      <w:r>
        <w:t>National Wild Dog Action Plan Coordinator</w:t>
      </w:r>
    </w:p>
    <w:p w14:paraId="0FA8ED1A" w14:textId="77777777" w:rsidR="00CF4207" w:rsidRDefault="00CF4207" w:rsidP="00CF4207">
      <w:pPr>
        <w:pStyle w:val="ListBullet"/>
      </w:pPr>
      <w:r>
        <w:t>Northern Prawn Industry Association</w:t>
      </w:r>
    </w:p>
    <w:p w14:paraId="5E9CAB67" w14:textId="77777777" w:rsidR="00CF4207" w:rsidRDefault="00CF4207" w:rsidP="00CF4207">
      <w:pPr>
        <w:pStyle w:val="ListBullet"/>
      </w:pPr>
      <w:r>
        <w:t>Northern Territory Buffalo Industry Council</w:t>
      </w:r>
    </w:p>
    <w:p w14:paraId="3B6867A8" w14:textId="77777777" w:rsidR="00CF4207" w:rsidRDefault="00CF4207" w:rsidP="00CF4207">
      <w:pPr>
        <w:pStyle w:val="ListBullet"/>
      </w:pPr>
      <w:r>
        <w:t xml:space="preserve">Northern Territory </w:t>
      </w:r>
      <w:proofErr w:type="spellStart"/>
      <w:r>
        <w:t>Cattlemens</w:t>
      </w:r>
      <w:proofErr w:type="spellEnd"/>
      <w:r>
        <w:t>’ Association</w:t>
      </w:r>
    </w:p>
    <w:p w14:paraId="2F5D7EAF" w14:textId="214949B3" w:rsidR="00CF4207" w:rsidRDefault="00CF4207" w:rsidP="00CF4207">
      <w:pPr>
        <w:pStyle w:val="ListBullet"/>
      </w:pPr>
      <w:r>
        <w:t xml:space="preserve">Northern Territory Livestock Exporters Association </w:t>
      </w:r>
    </w:p>
    <w:p w14:paraId="30D1D392" w14:textId="77777777" w:rsidR="00CF4207" w:rsidRDefault="00CF4207" w:rsidP="00CF4207">
      <w:pPr>
        <w:pStyle w:val="ListBullet"/>
      </w:pPr>
      <w:r>
        <w:t>NSW Farmers</w:t>
      </w:r>
    </w:p>
    <w:p w14:paraId="7CAE5344" w14:textId="77777777" w:rsidR="00CF4207" w:rsidRDefault="00CF4207" w:rsidP="00CF4207">
      <w:pPr>
        <w:pStyle w:val="ListBullet"/>
      </w:pPr>
      <w:r>
        <w:t>Oscar’s Law (end puppy factories)</w:t>
      </w:r>
    </w:p>
    <w:p w14:paraId="46BD3FA1" w14:textId="79F3BA37" w:rsidR="00CF4207" w:rsidRDefault="00CF4207" w:rsidP="00CF4207">
      <w:pPr>
        <w:pStyle w:val="ListBullet"/>
      </w:pPr>
      <w:proofErr w:type="spellStart"/>
      <w:r>
        <w:t>Pan</w:t>
      </w:r>
      <w:r w:rsidR="006D44D0">
        <w:t>a</w:t>
      </w:r>
      <w:r>
        <w:t>quatic</w:t>
      </w:r>
      <w:proofErr w:type="spellEnd"/>
      <w:r>
        <w:t xml:space="preserve"> </w:t>
      </w:r>
      <w:r w:rsidR="006D44D0">
        <w:t>H</w:t>
      </w:r>
      <w:r>
        <w:t>ealth Solutions</w:t>
      </w:r>
    </w:p>
    <w:p w14:paraId="653EDAED" w14:textId="104493C6" w:rsidR="00CF4207" w:rsidRDefault="00CF4207" w:rsidP="00CF4207">
      <w:pPr>
        <w:pStyle w:val="ListBullet"/>
      </w:pPr>
      <w:r>
        <w:t>Pastoralists and Graziers Association of W</w:t>
      </w:r>
      <w:r w:rsidR="006D44D0">
        <w:t>estern Australia</w:t>
      </w:r>
    </w:p>
    <w:p w14:paraId="3761B554" w14:textId="77777777" w:rsidR="00CF4207" w:rsidRDefault="00CF4207" w:rsidP="00CF4207">
      <w:pPr>
        <w:pStyle w:val="ListBullet"/>
      </w:pPr>
      <w:r>
        <w:t>Pearl Producers Association</w:t>
      </w:r>
    </w:p>
    <w:p w14:paraId="3A761B54" w14:textId="77777777" w:rsidR="00CF4207" w:rsidRDefault="00CF4207" w:rsidP="00CF4207">
      <w:pPr>
        <w:pStyle w:val="ListBullet"/>
      </w:pPr>
      <w:r>
        <w:t>Perth Zoo</w:t>
      </w:r>
    </w:p>
    <w:p w14:paraId="600327C0" w14:textId="77777777" w:rsidR="00CF4207" w:rsidRDefault="00CF4207" w:rsidP="00CF4207">
      <w:pPr>
        <w:pStyle w:val="ListBullet"/>
      </w:pPr>
      <w:r>
        <w:t>Pet Industry Association of Australia</w:t>
      </w:r>
    </w:p>
    <w:p w14:paraId="7418E077" w14:textId="77777777" w:rsidR="00CF4207" w:rsidRDefault="00CF4207" w:rsidP="00CF4207">
      <w:pPr>
        <w:pStyle w:val="ListBullet"/>
      </w:pPr>
      <w:r>
        <w:t>Phenomics Australia</w:t>
      </w:r>
    </w:p>
    <w:p w14:paraId="79682EC3" w14:textId="77777777" w:rsidR="00CF4207" w:rsidRDefault="00CF4207" w:rsidP="00CF4207">
      <w:pPr>
        <w:pStyle w:val="ListBullet"/>
      </w:pPr>
      <w:r>
        <w:t>Port South Australia</w:t>
      </w:r>
    </w:p>
    <w:p w14:paraId="2CD6E0A8" w14:textId="77777777" w:rsidR="00CF4207" w:rsidRDefault="00CF4207" w:rsidP="00CF4207">
      <w:pPr>
        <w:pStyle w:val="ListBullet"/>
      </w:pPr>
      <w:r>
        <w:lastRenderedPageBreak/>
        <w:t>Port Macquarie Koala Hospital</w:t>
      </w:r>
    </w:p>
    <w:p w14:paraId="4A756393" w14:textId="77777777" w:rsidR="00CF4207" w:rsidRDefault="00CF4207" w:rsidP="00CF4207">
      <w:pPr>
        <w:pStyle w:val="ListBullet"/>
      </w:pPr>
      <w:proofErr w:type="spellStart"/>
      <w:r>
        <w:t>PoultryHub</w:t>
      </w:r>
      <w:proofErr w:type="spellEnd"/>
      <w:r>
        <w:t xml:space="preserve"> Australia</w:t>
      </w:r>
    </w:p>
    <w:p w14:paraId="1479D060" w14:textId="77777777" w:rsidR="00CF4207" w:rsidRDefault="00CF4207" w:rsidP="00CF4207">
      <w:pPr>
        <w:pStyle w:val="ListBullet"/>
      </w:pPr>
      <w:r>
        <w:t>Primary Producers South Australia</w:t>
      </w:r>
    </w:p>
    <w:p w14:paraId="203BC1C7" w14:textId="77777777" w:rsidR="00CF4207" w:rsidRDefault="00CF4207" w:rsidP="00CF4207">
      <w:pPr>
        <w:pStyle w:val="ListBullet"/>
      </w:pPr>
      <w:r>
        <w:t>Professional Bull Riders Australia</w:t>
      </w:r>
    </w:p>
    <w:p w14:paraId="2F85AD09" w14:textId="77777777" w:rsidR="00CF4207" w:rsidRDefault="00CF4207" w:rsidP="00CF4207">
      <w:pPr>
        <w:pStyle w:val="ListBullet"/>
      </w:pPr>
      <w:r>
        <w:t>Queensland Chamber of Agricultural Societies</w:t>
      </w:r>
    </w:p>
    <w:p w14:paraId="364BFF86" w14:textId="77777777" w:rsidR="00CF4207" w:rsidRDefault="00CF4207" w:rsidP="00CF4207">
      <w:pPr>
        <w:pStyle w:val="ListBullet"/>
      </w:pPr>
      <w:r>
        <w:t>Queensland Farmers Federation</w:t>
      </w:r>
    </w:p>
    <w:p w14:paraId="1C967593" w14:textId="77777777" w:rsidR="00CF4207" w:rsidRDefault="00CF4207" w:rsidP="00CF4207">
      <w:pPr>
        <w:pStyle w:val="ListBullet"/>
      </w:pPr>
      <w:r>
        <w:t>Racing Australia</w:t>
      </w:r>
    </w:p>
    <w:p w14:paraId="53293D3A" w14:textId="77777777" w:rsidR="00CF4207" w:rsidRDefault="00CF4207" w:rsidP="00CF4207">
      <w:pPr>
        <w:pStyle w:val="ListBullet"/>
      </w:pPr>
      <w:proofErr w:type="spellStart"/>
      <w:r>
        <w:t>RecFishWest</w:t>
      </w:r>
      <w:proofErr w:type="spellEnd"/>
    </w:p>
    <w:p w14:paraId="701EB614" w14:textId="77777777" w:rsidR="00CF4207" w:rsidRDefault="00CF4207" w:rsidP="00CF4207">
      <w:pPr>
        <w:pStyle w:val="ListBullet"/>
      </w:pPr>
      <w:r>
        <w:t>Red Meat Advisory Council</w:t>
      </w:r>
    </w:p>
    <w:p w14:paraId="653C1F90" w14:textId="77777777" w:rsidR="00CF4207" w:rsidRDefault="00CF4207" w:rsidP="00CF4207">
      <w:pPr>
        <w:pStyle w:val="ListBullet"/>
      </w:pPr>
      <w:r>
        <w:t>Riding for the Disabled Association</w:t>
      </w:r>
    </w:p>
    <w:p w14:paraId="4E93D2B8" w14:textId="77777777" w:rsidR="00CF4207" w:rsidRDefault="00CF4207" w:rsidP="00CF4207">
      <w:pPr>
        <w:pStyle w:val="ListBullet"/>
      </w:pPr>
      <w:r>
        <w:t>Royal National Capital Agricultural Society</w:t>
      </w:r>
    </w:p>
    <w:p w14:paraId="1807BCE8" w14:textId="77777777" w:rsidR="00CF4207" w:rsidRDefault="00CF4207" w:rsidP="00CF4207">
      <w:pPr>
        <w:pStyle w:val="ListBullet"/>
      </w:pPr>
      <w:r>
        <w:t>RSPCA Australia</w:t>
      </w:r>
    </w:p>
    <w:p w14:paraId="7BE6BE82" w14:textId="277FE281" w:rsidR="00CF4207" w:rsidRDefault="00CF4207" w:rsidP="00CF4207">
      <w:pPr>
        <w:pStyle w:val="ListBullet"/>
      </w:pPr>
      <w:r>
        <w:t>S</w:t>
      </w:r>
      <w:r w:rsidR="006D44D0">
        <w:t>outh Australia</w:t>
      </w:r>
      <w:r>
        <w:t xml:space="preserve"> Dairy Farmers Association</w:t>
      </w:r>
    </w:p>
    <w:p w14:paraId="5E278433" w14:textId="77777777" w:rsidR="00CF4207" w:rsidRDefault="00CF4207" w:rsidP="00CF4207">
      <w:pPr>
        <w:pStyle w:val="ListBullet"/>
      </w:pPr>
      <w:r>
        <w:t>Salmon Tasmania</w:t>
      </w:r>
    </w:p>
    <w:p w14:paraId="2D0785D9" w14:textId="77777777" w:rsidR="00CF4207" w:rsidRDefault="00CF4207" w:rsidP="00CF4207">
      <w:pPr>
        <w:pStyle w:val="ListBullet"/>
      </w:pPr>
      <w:r>
        <w:t>Seafood Industry Australia</w:t>
      </w:r>
    </w:p>
    <w:p w14:paraId="14A6B033" w14:textId="77777777" w:rsidR="00CF4207" w:rsidRDefault="00CF4207" w:rsidP="00CF4207">
      <w:pPr>
        <w:pStyle w:val="ListBullet"/>
      </w:pPr>
      <w:r>
        <w:t>Seafood Industry Victoria</w:t>
      </w:r>
    </w:p>
    <w:p w14:paraId="59C24A40" w14:textId="77777777" w:rsidR="00CF4207" w:rsidRDefault="00CF4207" w:rsidP="00CF4207">
      <w:pPr>
        <w:pStyle w:val="ListBullet"/>
      </w:pPr>
      <w:r>
        <w:t>Service Animals Australia</w:t>
      </w:r>
    </w:p>
    <w:p w14:paraId="0DA75C29" w14:textId="77777777" w:rsidR="00CF4207" w:rsidRDefault="00CF4207" w:rsidP="00CF4207">
      <w:pPr>
        <w:pStyle w:val="ListBullet"/>
      </w:pPr>
      <w:r>
        <w:t>Sheep Producers Australia</w:t>
      </w:r>
    </w:p>
    <w:p w14:paraId="68873B60" w14:textId="77777777" w:rsidR="00CF4207" w:rsidRDefault="00CF4207" w:rsidP="00CF4207">
      <w:pPr>
        <w:pStyle w:val="ListBullet"/>
      </w:pPr>
      <w:r>
        <w:t>South Australian Research and Development Institute</w:t>
      </w:r>
    </w:p>
    <w:p w14:paraId="26FDD1B4" w14:textId="77777777" w:rsidR="00CF4207" w:rsidRDefault="00CF4207" w:rsidP="00CF4207">
      <w:pPr>
        <w:pStyle w:val="ListBullet"/>
      </w:pPr>
      <w:r>
        <w:t>South-East Trawl Fishery Industry Association</w:t>
      </w:r>
    </w:p>
    <w:p w14:paraId="7262BB95" w14:textId="77777777" w:rsidR="00CF4207" w:rsidRDefault="00CF4207" w:rsidP="00CF4207">
      <w:pPr>
        <w:pStyle w:val="ListBullet"/>
      </w:pPr>
      <w:r>
        <w:t>Southern Shark Industry Alliance</w:t>
      </w:r>
    </w:p>
    <w:p w14:paraId="50C3311F" w14:textId="77777777" w:rsidR="00CF4207" w:rsidRDefault="00CF4207" w:rsidP="00CF4207">
      <w:pPr>
        <w:pStyle w:val="ListBullet"/>
      </w:pPr>
      <w:r>
        <w:t>Sporting Shooters Association of Australia</w:t>
      </w:r>
    </w:p>
    <w:p w14:paraId="6B4064FA" w14:textId="77777777" w:rsidR="00CF4207" w:rsidRDefault="00CF4207" w:rsidP="00CF4207">
      <w:pPr>
        <w:pStyle w:val="ListBullet"/>
      </w:pPr>
      <w:r>
        <w:t>Subtropical Dairy</w:t>
      </w:r>
    </w:p>
    <w:p w14:paraId="206EA82F" w14:textId="77777777" w:rsidR="00CF4207" w:rsidRDefault="00CF4207" w:rsidP="00CF4207">
      <w:pPr>
        <w:pStyle w:val="ListBullet"/>
      </w:pPr>
      <w:r>
        <w:t>Sydney Fish Market Pty Limited</w:t>
      </w:r>
    </w:p>
    <w:p w14:paraId="624ECB2A" w14:textId="77777777" w:rsidR="00CF4207" w:rsidRDefault="00CF4207" w:rsidP="00CF4207">
      <w:pPr>
        <w:pStyle w:val="ListBullet"/>
      </w:pPr>
      <w:r>
        <w:t>Taronga Conservation Society Australia</w:t>
      </w:r>
    </w:p>
    <w:p w14:paraId="1EA8E66C" w14:textId="77777777" w:rsidR="00CF4207" w:rsidRDefault="00CF4207" w:rsidP="00CF4207">
      <w:pPr>
        <w:pStyle w:val="ListBullet"/>
      </w:pPr>
      <w:proofErr w:type="spellStart"/>
      <w:r>
        <w:t>TasFarmers</w:t>
      </w:r>
      <w:proofErr w:type="spellEnd"/>
    </w:p>
    <w:p w14:paraId="509C78CD" w14:textId="77777777" w:rsidR="00CF4207" w:rsidRDefault="00CF4207" w:rsidP="00CF4207">
      <w:pPr>
        <w:pStyle w:val="ListBullet"/>
      </w:pPr>
      <w:r>
        <w:t>Tasmania Zoo</w:t>
      </w:r>
    </w:p>
    <w:p w14:paraId="1DD339D3" w14:textId="77777777" w:rsidR="00CF4207" w:rsidRDefault="00CF4207" w:rsidP="00CF4207">
      <w:pPr>
        <w:pStyle w:val="ListBullet"/>
      </w:pPr>
      <w:r>
        <w:t>Tasmanian Institute of Agriculture</w:t>
      </w:r>
    </w:p>
    <w:p w14:paraId="4B5E15F7" w14:textId="77777777" w:rsidR="00CF4207" w:rsidRDefault="00CF4207" w:rsidP="00CF4207">
      <w:pPr>
        <w:pStyle w:val="ListBullet"/>
      </w:pPr>
      <w:r>
        <w:t>Territory Wildlife Park</w:t>
      </w:r>
    </w:p>
    <w:p w14:paraId="737D750D" w14:textId="77777777" w:rsidR="00CF4207" w:rsidRDefault="00CF4207" w:rsidP="00CF4207">
      <w:pPr>
        <w:pStyle w:val="ListBullet"/>
      </w:pPr>
      <w:r>
        <w:t>The Medical Advances without Animals Trust</w:t>
      </w:r>
    </w:p>
    <w:p w14:paraId="2F006923" w14:textId="77777777" w:rsidR="00CF4207" w:rsidRDefault="00CF4207" w:rsidP="00CF4207">
      <w:pPr>
        <w:pStyle w:val="ListBullet"/>
      </w:pPr>
      <w:r>
        <w:t>The Pastoralists’ Association of West Darling</w:t>
      </w:r>
    </w:p>
    <w:p w14:paraId="3DCE2F78" w14:textId="77777777" w:rsidR="00CF4207" w:rsidRDefault="00CF4207" w:rsidP="00CF4207">
      <w:pPr>
        <w:pStyle w:val="ListBullet"/>
      </w:pPr>
      <w:r>
        <w:t>The Royal Agricultural and Horticultural Society of South Australia Inc</w:t>
      </w:r>
    </w:p>
    <w:p w14:paraId="29FFDA93" w14:textId="77777777" w:rsidR="00CF4207" w:rsidRDefault="00CF4207" w:rsidP="00CF4207">
      <w:pPr>
        <w:pStyle w:val="ListBullet"/>
      </w:pPr>
      <w:r>
        <w:lastRenderedPageBreak/>
        <w:t>The Royal Agricultural Society of Queensland</w:t>
      </w:r>
    </w:p>
    <w:p w14:paraId="5770F3EC" w14:textId="77777777" w:rsidR="00CF4207" w:rsidRDefault="00CF4207" w:rsidP="00CF4207">
      <w:pPr>
        <w:pStyle w:val="ListBullet"/>
      </w:pPr>
      <w:r>
        <w:t>The Royal Agricultural Society of the Commonwealth</w:t>
      </w:r>
    </w:p>
    <w:p w14:paraId="234A7941" w14:textId="77777777" w:rsidR="00CF4207" w:rsidRDefault="00CF4207" w:rsidP="00CF4207">
      <w:pPr>
        <w:pStyle w:val="ListBullet"/>
      </w:pPr>
      <w:r>
        <w:t>The Royal Agricultural Society of Victoria</w:t>
      </w:r>
    </w:p>
    <w:p w14:paraId="7B1A8841" w14:textId="77777777" w:rsidR="00CF4207" w:rsidRDefault="00CF4207" w:rsidP="00CF4207">
      <w:pPr>
        <w:pStyle w:val="ListBullet"/>
      </w:pPr>
      <w:r>
        <w:t>The Royal Agricultural Society of Western Australia Inc</w:t>
      </w:r>
    </w:p>
    <w:p w14:paraId="43EA170E" w14:textId="77777777" w:rsidR="00CF4207" w:rsidRDefault="00CF4207" w:rsidP="00CF4207">
      <w:pPr>
        <w:pStyle w:val="ListBullet"/>
      </w:pPr>
      <w:r>
        <w:t>The Royal National Agricultural and Industrial Association of Queensland</w:t>
      </w:r>
    </w:p>
    <w:p w14:paraId="06834E3A" w14:textId="77777777" w:rsidR="00CF4207" w:rsidRDefault="00CF4207" w:rsidP="00CF4207">
      <w:pPr>
        <w:pStyle w:val="ListBullet"/>
      </w:pPr>
      <w:r>
        <w:t>The University of Western Australia</w:t>
      </w:r>
    </w:p>
    <w:p w14:paraId="765CCE40" w14:textId="77777777" w:rsidR="00CF4207" w:rsidRDefault="00CF4207" w:rsidP="00CF4207">
      <w:pPr>
        <w:pStyle w:val="ListBullet"/>
      </w:pPr>
      <w:r>
        <w:t>The Wombat Foundation</w:t>
      </w:r>
    </w:p>
    <w:p w14:paraId="61615C84" w14:textId="77777777" w:rsidR="00CF4207" w:rsidRDefault="00CF4207" w:rsidP="00CF4207">
      <w:pPr>
        <w:pStyle w:val="ListBullet"/>
      </w:pPr>
      <w:r>
        <w:t>THINKK (The Think Tank for Kangaroos)</w:t>
      </w:r>
    </w:p>
    <w:p w14:paraId="67BCF081" w14:textId="2E3CA468" w:rsidR="00527197" w:rsidRDefault="00527197" w:rsidP="00CF4207">
      <w:pPr>
        <w:pStyle w:val="ListBullet"/>
      </w:pPr>
      <w:r w:rsidRPr="00527197">
        <w:t>Transport Canberra and City Services Directorate, Australian Capital Territory</w:t>
      </w:r>
    </w:p>
    <w:p w14:paraId="6F272A1D" w14:textId="77777777" w:rsidR="00CF4207" w:rsidRDefault="00CF4207" w:rsidP="00CF4207">
      <w:pPr>
        <w:pStyle w:val="ListBullet"/>
      </w:pPr>
      <w:r>
        <w:t>Thoroughbred Breeders Australia</w:t>
      </w:r>
    </w:p>
    <w:p w14:paraId="4C878588" w14:textId="77777777" w:rsidR="00CF4207" w:rsidRDefault="00CF4207" w:rsidP="00CF4207">
      <w:pPr>
        <w:pStyle w:val="ListBullet"/>
      </w:pPr>
      <w:r>
        <w:t>Torres Strait Regional Authority</w:t>
      </w:r>
    </w:p>
    <w:p w14:paraId="061A9AEF" w14:textId="77777777" w:rsidR="00CF4207" w:rsidRDefault="00CF4207" w:rsidP="00CF4207">
      <w:pPr>
        <w:pStyle w:val="ListBullet"/>
      </w:pPr>
      <w:r>
        <w:t>Trust for Nature</w:t>
      </w:r>
    </w:p>
    <w:p w14:paraId="45B68536" w14:textId="77777777" w:rsidR="00CF4207" w:rsidRDefault="00CF4207" w:rsidP="00CF4207">
      <w:pPr>
        <w:pStyle w:val="ListBullet"/>
      </w:pPr>
      <w:r>
        <w:t>Tuna Australia</w:t>
      </w:r>
    </w:p>
    <w:p w14:paraId="06213FEA" w14:textId="77777777" w:rsidR="00CF4207" w:rsidRDefault="00CF4207" w:rsidP="00CF4207">
      <w:pPr>
        <w:pStyle w:val="ListBullet"/>
      </w:pPr>
      <w:r>
        <w:t>Universities Australia</w:t>
      </w:r>
    </w:p>
    <w:p w14:paraId="449D9893" w14:textId="3BED1E11" w:rsidR="00CF4207" w:rsidRDefault="00CF4207" w:rsidP="00CF4207">
      <w:pPr>
        <w:pStyle w:val="ListBullet"/>
      </w:pPr>
      <w:r>
        <w:t>University of Adelaid</w:t>
      </w:r>
      <w:r w:rsidR="002F724F">
        <w:t>e</w:t>
      </w:r>
    </w:p>
    <w:p w14:paraId="6CF30B74" w14:textId="77777777" w:rsidR="00CF4207" w:rsidRDefault="00CF4207" w:rsidP="00CF4207">
      <w:pPr>
        <w:pStyle w:val="ListBullet"/>
      </w:pPr>
      <w:r>
        <w:t>University of New England</w:t>
      </w:r>
    </w:p>
    <w:p w14:paraId="430B48FE" w14:textId="77777777" w:rsidR="00CF4207" w:rsidRDefault="00CF4207" w:rsidP="00CF4207">
      <w:pPr>
        <w:pStyle w:val="ListBullet"/>
      </w:pPr>
      <w:r>
        <w:t>University of Wollongong</w:t>
      </w:r>
    </w:p>
    <w:p w14:paraId="22FC08D3" w14:textId="77777777" w:rsidR="00CF4207" w:rsidRDefault="00CF4207" w:rsidP="00CF4207">
      <w:pPr>
        <w:pStyle w:val="ListBullet"/>
      </w:pPr>
      <w:r>
        <w:t>Vertebrate Pest Management Association Australia</w:t>
      </w:r>
    </w:p>
    <w:p w14:paraId="39EB443E" w14:textId="77777777" w:rsidR="00CF4207" w:rsidRDefault="00CF4207" w:rsidP="00CF4207">
      <w:pPr>
        <w:pStyle w:val="ListBullet"/>
      </w:pPr>
      <w:r>
        <w:t>Veterinary Nurses Council of Australia Inc</w:t>
      </w:r>
    </w:p>
    <w:p w14:paraId="11A5E434" w14:textId="77777777" w:rsidR="00CF4207" w:rsidRDefault="00CF4207" w:rsidP="00CF4207">
      <w:pPr>
        <w:pStyle w:val="ListBullet"/>
      </w:pPr>
      <w:r>
        <w:t>Victorian Farmers’ Federation</w:t>
      </w:r>
    </w:p>
    <w:p w14:paraId="24306507" w14:textId="77777777" w:rsidR="00CF4207" w:rsidRDefault="00CF4207" w:rsidP="00CF4207">
      <w:pPr>
        <w:pStyle w:val="ListBullet"/>
      </w:pPr>
      <w:r>
        <w:t>Village Roadshow Theme Parks (Sea World)</w:t>
      </w:r>
    </w:p>
    <w:p w14:paraId="6FA0719E" w14:textId="77777777" w:rsidR="00CF4207" w:rsidRDefault="00CF4207" w:rsidP="00CF4207">
      <w:pPr>
        <w:pStyle w:val="ListBullet"/>
      </w:pPr>
      <w:r>
        <w:t>Voiceless</w:t>
      </w:r>
    </w:p>
    <w:p w14:paraId="79339D73" w14:textId="77777777" w:rsidR="00CF4207" w:rsidRDefault="00CF4207" w:rsidP="00CF4207">
      <w:pPr>
        <w:pStyle w:val="ListBullet"/>
      </w:pPr>
      <w:r>
        <w:t>WA Farmers</w:t>
      </w:r>
    </w:p>
    <w:p w14:paraId="4C2C4A13" w14:textId="77777777" w:rsidR="00CF4207" w:rsidRDefault="00CF4207" w:rsidP="00CF4207">
      <w:pPr>
        <w:pStyle w:val="ListBullet"/>
      </w:pPr>
      <w:r>
        <w:t>Western Australia Fishing Industry Council Inc</w:t>
      </w:r>
    </w:p>
    <w:p w14:paraId="5A229A23" w14:textId="77777777" w:rsidR="00CF4207" w:rsidRDefault="00CF4207" w:rsidP="00CF4207">
      <w:pPr>
        <w:pStyle w:val="ListBullet"/>
      </w:pPr>
      <w:r>
        <w:t>Western Dairy</w:t>
      </w:r>
    </w:p>
    <w:p w14:paraId="7C800561" w14:textId="77777777" w:rsidR="00CF4207" w:rsidRDefault="00CF4207" w:rsidP="00CF4207">
      <w:pPr>
        <w:pStyle w:val="ListBullet"/>
      </w:pPr>
      <w:proofErr w:type="spellStart"/>
      <w:r>
        <w:t>WestVic</w:t>
      </w:r>
      <w:proofErr w:type="spellEnd"/>
      <w:r>
        <w:t xml:space="preserve"> Dairy</w:t>
      </w:r>
    </w:p>
    <w:p w14:paraId="565B642E" w14:textId="77777777" w:rsidR="00CF4207" w:rsidRDefault="00CF4207" w:rsidP="00CF4207">
      <w:pPr>
        <w:pStyle w:val="ListBullet"/>
      </w:pPr>
      <w:r>
        <w:t>Wildlife Health Australia</w:t>
      </w:r>
    </w:p>
    <w:p w14:paraId="0B1F21FD" w14:textId="25E93BDD" w:rsidR="00CF4207" w:rsidRDefault="00D55F6E" w:rsidP="00CF4207">
      <w:pPr>
        <w:pStyle w:val="ListBullet"/>
      </w:pPr>
      <w:r w:rsidRPr="00D55F6E">
        <w:t>Wildlife Information, Rescue and Education Service</w:t>
      </w:r>
      <w:r>
        <w:t xml:space="preserve"> (</w:t>
      </w:r>
      <w:r w:rsidR="00CF4207">
        <w:t>WIRES</w:t>
      </w:r>
      <w:r>
        <w:t>)</w:t>
      </w:r>
    </w:p>
    <w:p w14:paraId="4467A241" w14:textId="77777777" w:rsidR="00CF4207" w:rsidRDefault="00CF4207" w:rsidP="00CF4207">
      <w:pPr>
        <w:pStyle w:val="ListBullet"/>
      </w:pPr>
      <w:r>
        <w:t>Wombat Protection Society of Australia</w:t>
      </w:r>
    </w:p>
    <w:p w14:paraId="56C86C0E" w14:textId="77777777" w:rsidR="00CF4207" w:rsidRDefault="00CF4207" w:rsidP="00CF4207">
      <w:pPr>
        <w:pStyle w:val="ListBullet"/>
      </w:pPr>
      <w:proofErr w:type="spellStart"/>
      <w:r>
        <w:t>WoolProducers</w:t>
      </w:r>
      <w:proofErr w:type="spellEnd"/>
      <w:r>
        <w:t xml:space="preserve"> Australia</w:t>
      </w:r>
    </w:p>
    <w:p w14:paraId="61E64A1F" w14:textId="77777777" w:rsidR="00CF4207" w:rsidRDefault="00CF4207" w:rsidP="00CF4207">
      <w:pPr>
        <w:pStyle w:val="ListBullet"/>
      </w:pPr>
      <w:proofErr w:type="spellStart"/>
      <w:r>
        <w:lastRenderedPageBreak/>
        <w:t>WoolProducers</w:t>
      </w:r>
      <w:proofErr w:type="spellEnd"/>
      <w:r>
        <w:t xml:space="preserve"> Australia Health and Welfare Advisory (Australian Wool Innovation, Australian Veterinary Association, Animal Health Australia, Australian Association of Stud Merino Breeders, </w:t>
      </w:r>
      <w:proofErr w:type="spellStart"/>
      <w:r>
        <w:t>MerinoLink</w:t>
      </w:r>
      <w:proofErr w:type="spellEnd"/>
      <w:r>
        <w:t>, SRS Genetics, Australian Superfine Wool Growers Association)</w:t>
      </w:r>
    </w:p>
    <w:p w14:paraId="5AB67CD3" w14:textId="77777777" w:rsidR="00CF4207" w:rsidRDefault="00CF4207" w:rsidP="00CF4207">
      <w:pPr>
        <w:pStyle w:val="ListBullet"/>
      </w:pPr>
      <w:r>
        <w:t>Working Kelpie Council Inc</w:t>
      </w:r>
    </w:p>
    <w:p w14:paraId="25DF8445" w14:textId="77777777" w:rsidR="00CF4207" w:rsidRDefault="00CF4207" w:rsidP="00CF4207">
      <w:pPr>
        <w:pStyle w:val="ListBullet"/>
      </w:pPr>
      <w:r>
        <w:t>World Animal Protection</w:t>
      </w:r>
    </w:p>
    <w:p w14:paraId="0AE207D6" w14:textId="77777777" w:rsidR="00CF4207" w:rsidRDefault="00CF4207" w:rsidP="00CF4207">
      <w:pPr>
        <w:pStyle w:val="ListBullet"/>
      </w:pPr>
      <w:r>
        <w:t>World Aquatic Veterinary Medicine Authority</w:t>
      </w:r>
    </w:p>
    <w:p w14:paraId="1C535C22" w14:textId="77777777" w:rsidR="00CF4207" w:rsidRDefault="00CF4207" w:rsidP="00CF4207">
      <w:pPr>
        <w:pStyle w:val="ListBullet"/>
      </w:pPr>
      <w:r>
        <w:t>Zoo and Aquarium Association of Australia</w:t>
      </w:r>
    </w:p>
    <w:p w14:paraId="45025174" w14:textId="77777777" w:rsidR="00CF4207" w:rsidRDefault="00CF4207" w:rsidP="00CF4207">
      <w:pPr>
        <w:pStyle w:val="ListBullet"/>
      </w:pPr>
      <w:r>
        <w:t>Zoos South Australia</w:t>
      </w:r>
    </w:p>
    <w:p w14:paraId="3A32B26F" w14:textId="04FBA576" w:rsidR="00F01065" w:rsidRDefault="00CF4207" w:rsidP="00CF4207">
      <w:pPr>
        <w:pStyle w:val="ListBullet"/>
      </w:pPr>
      <w:r>
        <w:t>Zoos Victoria</w:t>
      </w:r>
    </w:p>
    <w:p w14:paraId="4374591B" w14:textId="77777777" w:rsidR="008D1B48" w:rsidRDefault="008D1B48" w:rsidP="008D1B48">
      <w:pPr>
        <w:pStyle w:val="Normalsmall"/>
      </w:pPr>
      <w:r>
        <w:rPr>
          <w:rStyle w:val="Strong"/>
        </w:rPr>
        <w:t>Acknowledgement of Country</w:t>
      </w:r>
    </w:p>
    <w:p w14:paraId="618B2990" w14:textId="77777777" w:rsidR="008D1B48" w:rsidRDefault="008D1B48" w:rsidP="008D1B48">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32C66177" w14:textId="77777777" w:rsidR="00262394" w:rsidRDefault="00262394" w:rsidP="00262394">
      <w:pPr>
        <w:pStyle w:val="Normalsmall"/>
        <w:spacing w:before="360"/>
      </w:pPr>
      <w:r>
        <w:t>© Commonwealth of Australia 202</w:t>
      </w:r>
      <w:r w:rsidR="00CF7FF8">
        <w:t>4</w:t>
      </w:r>
    </w:p>
    <w:p w14:paraId="7F95D823"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3291A29D" w14:textId="77777777" w:rsidR="00262394"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18182A18" w14:textId="77777777"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xml:space="preserve">, its employees and advisers disclaim all liability, including liability for negligence and for any loss, damage, injury, expense or cost incurred by any person </w:t>
      </w:r>
      <w:proofErr w:type="gramStart"/>
      <w:r>
        <w:t>as a result of</w:t>
      </w:r>
      <w:proofErr w:type="gramEnd"/>
      <w:r>
        <w:t xml:space="preserve"> accessing, using or relying on any of the information or data in this publication to the maximum extent permitted by law.</w:t>
      </w:r>
    </w:p>
    <w:sectPr w:rsidR="00262394">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DAABFE" w14:textId="77777777" w:rsidR="00E65A6C" w:rsidRDefault="00E65A6C">
      <w:r>
        <w:separator/>
      </w:r>
    </w:p>
    <w:p w14:paraId="20051328" w14:textId="77777777" w:rsidR="00E65A6C" w:rsidRDefault="00E65A6C"/>
    <w:p w14:paraId="7DBC9DE0" w14:textId="77777777" w:rsidR="00E65A6C" w:rsidRDefault="00E65A6C"/>
  </w:endnote>
  <w:endnote w:type="continuationSeparator" w:id="0">
    <w:p w14:paraId="7E3E0C69" w14:textId="77777777" w:rsidR="00E65A6C" w:rsidRDefault="00E65A6C">
      <w:r>
        <w:continuationSeparator/>
      </w:r>
    </w:p>
    <w:p w14:paraId="2D6F05B1" w14:textId="77777777" w:rsidR="00E65A6C" w:rsidRDefault="00E65A6C"/>
    <w:p w14:paraId="173A205C" w14:textId="77777777" w:rsidR="00E65A6C" w:rsidRDefault="00E65A6C"/>
  </w:endnote>
  <w:endnote w:type="continuationNotice" w:id="1">
    <w:p w14:paraId="690C0EA1" w14:textId="77777777" w:rsidR="00E65A6C" w:rsidRDefault="00E65A6C">
      <w:pPr>
        <w:pStyle w:val="Footer"/>
      </w:pPr>
    </w:p>
    <w:p w14:paraId="0E9A23E3" w14:textId="77777777" w:rsidR="00E65A6C" w:rsidRDefault="00E65A6C"/>
    <w:p w14:paraId="4A5F766F" w14:textId="77777777" w:rsidR="00E65A6C" w:rsidRDefault="00E65A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6C5F5" w14:textId="77777777" w:rsidR="00C30975" w:rsidRDefault="00C30975">
    <w:pPr>
      <w:pStyle w:val="Footer"/>
    </w:pPr>
    <w:r>
      <w:rPr>
        <w:noProof/>
      </w:rPr>
      <mc:AlternateContent>
        <mc:Choice Requires="wps">
          <w:drawing>
            <wp:anchor distT="0" distB="0" distL="0" distR="0" simplePos="0" relativeHeight="251658241" behindDoc="0" locked="0" layoutInCell="1" allowOverlap="1" wp14:anchorId="34C3C7F7" wp14:editId="55DB2EF0">
              <wp:simplePos x="635" y="635"/>
              <wp:positionH relativeFrom="page">
                <wp:align>center</wp:align>
              </wp:positionH>
              <wp:positionV relativeFrom="page">
                <wp:align>bottom</wp:align>
              </wp:positionV>
              <wp:extent cx="443865" cy="443865"/>
              <wp:effectExtent l="0" t="0" r="635" b="0"/>
              <wp:wrapNone/>
              <wp:docPr id="129606119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EE6BA1" w14:textId="77777777" w:rsidR="00C30975" w:rsidRPr="00C30975" w:rsidRDefault="00C30975" w:rsidP="00C30975">
                          <w:pPr>
                            <w:spacing w:after="0"/>
                            <w:rPr>
                              <w:rFonts w:ascii="Calibri" w:eastAsia="Calibri" w:hAnsi="Calibri" w:cs="Calibri"/>
                              <w:noProof/>
                              <w:color w:val="FF0000"/>
                              <w:sz w:val="24"/>
                              <w:szCs w:val="24"/>
                            </w:rPr>
                          </w:pPr>
                          <w:r w:rsidRPr="00C3097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C3C7F7" id="_x0000_t202" coordsize="21600,21600" o:spt="202" path="m,l,21600r21600,l21600,xe">
              <v:stroke joinstyle="miter"/>
              <v:path gradientshapeok="t" o:connecttype="rect"/>
            </v:shapetype>
            <v:shape id="Text Box 5" o:spid="_x0000_s1027" type="#_x0000_t202" alt="OFFICIAL" style="position:absolute;left:0;text-align:left;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68EE6BA1" w14:textId="77777777" w:rsidR="00C30975" w:rsidRPr="00C30975" w:rsidRDefault="00C30975" w:rsidP="00C30975">
                    <w:pPr>
                      <w:spacing w:after="0"/>
                      <w:rPr>
                        <w:rFonts w:ascii="Calibri" w:eastAsia="Calibri" w:hAnsi="Calibri" w:cs="Calibri"/>
                        <w:noProof/>
                        <w:color w:val="FF0000"/>
                        <w:sz w:val="24"/>
                        <w:szCs w:val="24"/>
                      </w:rPr>
                    </w:pPr>
                    <w:r w:rsidRPr="00C30975">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F8FA8" w14:textId="77777777" w:rsidR="002A193C" w:rsidRDefault="007B1F92">
    <w:pPr>
      <w:pStyle w:val="Footer"/>
    </w:pPr>
    <w:r w:rsidRPr="007B1F92">
      <w:t>Department of Agriculture, Fisheries and Forestry</w:t>
    </w:r>
  </w:p>
  <w:p w14:paraId="5AE6E68A"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5F98F" w14:textId="77777777" w:rsidR="002A193C" w:rsidRDefault="002A193C">
    <w:pPr>
      <w:pStyle w:val="Footer"/>
    </w:pPr>
    <w:r>
      <w:t xml:space="preserve">Department of Agriculture, </w:t>
    </w:r>
    <w:r w:rsidR="00A9002C">
      <w:t>Fisheries and Forestry</w:t>
    </w:r>
  </w:p>
  <w:p w14:paraId="22339E98"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234B02" w14:textId="77777777" w:rsidR="00E65A6C" w:rsidRDefault="00E65A6C">
      <w:r>
        <w:separator/>
      </w:r>
    </w:p>
    <w:p w14:paraId="3A0169EA" w14:textId="77777777" w:rsidR="00E65A6C" w:rsidRDefault="00E65A6C"/>
    <w:p w14:paraId="6348F5D8" w14:textId="77777777" w:rsidR="00E65A6C" w:rsidRDefault="00E65A6C"/>
  </w:footnote>
  <w:footnote w:type="continuationSeparator" w:id="0">
    <w:p w14:paraId="515AAB31" w14:textId="77777777" w:rsidR="00E65A6C" w:rsidRDefault="00E65A6C">
      <w:r>
        <w:continuationSeparator/>
      </w:r>
    </w:p>
    <w:p w14:paraId="1E665C7B" w14:textId="77777777" w:rsidR="00E65A6C" w:rsidRDefault="00E65A6C"/>
    <w:p w14:paraId="57F6AC48" w14:textId="77777777" w:rsidR="00E65A6C" w:rsidRDefault="00E65A6C"/>
  </w:footnote>
  <w:footnote w:type="continuationNotice" w:id="1">
    <w:p w14:paraId="7587B81C" w14:textId="77777777" w:rsidR="00E65A6C" w:rsidRDefault="00E65A6C">
      <w:pPr>
        <w:pStyle w:val="Footer"/>
      </w:pPr>
    </w:p>
    <w:p w14:paraId="72AEFBE9" w14:textId="77777777" w:rsidR="00E65A6C" w:rsidRDefault="00E65A6C"/>
    <w:p w14:paraId="3E030FA8" w14:textId="77777777" w:rsidR="00E65A6C" w:rsidRDefault="00E65A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B60F7" w14:textId="597979E7" w:rsidR="002A193C" w:rsidRDefault="00C30975">
    <w:pPr>
      <w:pStyle w:val="Header"/>
    </w:pPr>
    <w:r>
      <w:rPr>
        <w:noProof/>
        <w:lang w:val="en-US"/>
      </w:rPr>
      <mc:AlternateContent>
        <mc:Choice Requires="wps">
          <w:drawing>
            <wp:anchor distT="0" distB="0" distL="0" distR="0" simplePos="0" relativeHeight="251658240" behindDoc="0" locked="0" layoutInCell="1" allowOverlap="1" wp14:anchorId="4E0979D4" wp14:editId="5C93ABE8">
              <wp:simplePos x="635" y="635"/>
              <wp:positionH relativeFrom="page">
                <wp:align>center</wp:align>
              </wp:positionH>
              <wp:positionV relativeFrom="page">
                <wp:align>top</wp:align>
              </wp:positionV>
              <wp:extent cx="443865" cy="443865"/>
              <wp:effectExtent l="0" t="0" r="635" b="14605"/>
              <wp:wrapNone/>
              <wp:docPr id="117514911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3AAE43" w14:textId="77777777" w:rsidR="00C30975" w:rsidRPr="00C30975" w:rsidRDefault="00C30975" w:rsidP="00C30975">
                          <w:pPr>
                            <w:spacing w:after="0"/>
                            <w:rPr>
                              <w:rFonts w:ascii="Calibri" w:eastAsia="Calibri" w:hAnsi="Calibri" w:cs="Calibri"/>
                              <w:noProof/>
                              <w:color w:val="FF0000"/>
                              <w:sz w:val="24"/>
                              <w:szCs w:val="24"/>
                            </w:rPr>
                          </w:pPr>
                          <w:r w:rsidRPr="00C3097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0979D4"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43AAE43" w14:textId="77777777" w:rsidR="00C30975" w:rsidRPr="00C30975" w:rsidRDefault="00C30975" w:rsidP="00C30975">
                    <w:pPr>
                      <w:spacing w:after="0"/>
                      <w:rPr>
                        <w:rFonts w:ascii="Calibri" w:eastAsia="Calibri" w:hAnsi="Calibri" w:cs="Calibri"/>
                        <w:noProof/>
                        <w:color w:val="FF0000"/>
                        <w:sz w:val="24"/>
                        <w:szCs w:val="24"/>
                      </w:rPr>
                    </w:pPr>
                    <w:r w:rsidRPr="00C30975">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B6D5B" w14:textId="236193B6" w:rsidR="002A193C" w:rsidRPr="00FC7445" w:rsidRDefault="00FC7445" w:rsidP="00FC7445">
    <w:pPr>
      <w:pStyle w:val="Header"/>
    </w:pPr>
    <w:r w:rsidRPr="00FC7445">
      <w:t>Australian Animal Welfare Strategy</w:t>
    </w:r>
    <w:r w:rsidR="00CF4207">
      <w:t>:</w:t>
    </w:r>
    <w:r w:rsidRPr="00FC7445">
      <w:t xml:space="preserve"> stakeholder engagement</w:t>
    </w:r>
    <w:r w:rsidR="00CF4207">
      <w:t xml:space="preserve"> 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2A82C" w14:textId="56CEE023" w:rsidR="002A193C" w:rsidRDefault="00D36729">
    <w:pPr>
      <w:pStyle w:val="Header"/>
      <w:jc w:val="left"/>
    </w:pPr>
    <w:r>
      <w:rPr>
        <w:noProof/>
        <w:lang w:eastAsia="en-AU"/>
      </w:rPr>
      <w:drawing>
        <wp:inline distT="0" distB="0" distL="0" distR="0" wp14:anchorId="54A48FB8" wp14:editId="482A5A36">
          <wp:extent cx="2542599" cy="738943"/>
          <wp:effectExtent l="0" t="0" r="0" b="4445"/>
          <wp:docPr id="1" name="Picture 1"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2542599" cy="7389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77BA9AA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86800B4"/>
    <w:multiLevelType w:val="multilevel"/>
    <w:tmpl w:val="A0241B28"/>
    <w:numStyleLink w:val="List1"/>
  </w:abstractNum>
  <w:abstractNum w:abstractNumId="4"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5"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8"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6AE4563"/>
    <w:multiLevelType w:val="multilevel"/>
    <w:tmpl w:val="F452ADBA"/>
    <w:styleLink w:val="Tablenumberedlists"/>
    <w:lvl w:ilvl="0">
      <w:start w:val="1"/>
      <w:numFmt w:val="decimal"/>
      <w:pStyle w:val="Tablenumberedlist"/>
      <w:lvlText w:val="%1)"/>
      <w:lvlJc w:val="left"/>
      <w:pPr>
        <w:ind w:left="284" w:hanging="284"/>
      </w:pPr>
      <w:rPr>
        <w:rFonts w:ascii="Calibri" w:hAnsi="Calibri" w:hint="default"/>
        <w:sz w:val="18"/>
      </w:rPr>
    </w:lvl>
    <w:lvl w:ilvl="1">
      <w:start w:val="1"/>
      <w:numFmt w:val="lowerLetter"/>
      <w:pStyle w:val="Tablenumberedlist2"/>
      <w:lvlText w:val="%2)"/>
      <w:lvlJc w:val="left"/>
      <w:pPr>
        <w:ind w:left="567" w:hanging="283"/>
      </w:pPr>
      <w:rPr>
        <w:rFonts w:ascii="Calibri" w:hAnsi="Calibri" w:hint="default"/>
        <w:sz w:val="18"/>
      </w:rPr>
    </w:lvl>
    <w:lvl w:ilvl="2">
      <w:start w:val="1"/>
      <w:numFmt w:val="lowerRoman"/>
      <w:pStyle w:val="Tablenumberedlist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37268471">
    <w:abstractNumId w:val="7"/>
  </w:num>
  <w:num w:numId="2" w16cid:durableId="1355770275">
    <w:abstractNumId w:val="8"/>
  </w:num>
  <w:num w:numId="3" w16cid:durableId="1882862685">
    <w:abstractNumId w:val="2"/>
  </w:num>
  <w:num w:numId="4" w16cid:durableId="360508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6162399">
    <w:abstractNumId w:val="5"/>
  </w:num>
  <w:num w:numId="6" w16cid:durableId="1314989398">
    <w:abstractNumId w:val="6"/>
  </w:num>
  <w:num w:numId="7" w16cid:durableId="951480071">
    <w:abstractNumId w:val="4"/>
  </w:num>
  <w:num w:numId="8" w16cid:durableId="844629787">
    <w:abstractNumId w:val="2"/>
    <w:lvlOverride w:ilvl="0">
      <w:lvl w:ilvl="0">
        <w:start w:val="1"/>
        <w:numFmt w:val="decimal"/>
        <w:pStyle w:val="Heading2"/>
        <w:lvlText w:val="%1"/>
        <w:lvlJc w:val="left"/>
        <w:pPr>
          <w:ind w:left="720" w:hanging="720"/>
        </w:pPr>
      </w:lvl>
    </w:lvlOverride>
  </w:num>
  <w:num w:numId="9" w16cid:durableId="1698308952">
    <w:abstractNumId w:val="7"/>
  </w:num>
  <w:num w:numId="10" w16cid:durableId="547035718">
    <w:abstractNumId w:val="8"/>
  </w:num>
  <w:num w:numId="11" w16cid:durableId="1145393031">
    <w:abstractNumId w:val="1"/>
  </w:num>
  <w:num w:numId="12" w16cid:durableId="645671681">
    <w:abstractNumId w:val="9"/>
  </w:num>
  <w:num w:numId="13" w16cid:durableId="274824895">
    <w:abstractNumId w:val="10"/>
  </w:num>
  <w:num w:numId="14" w16cid:durableId="866019479">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F25"/>
    <w:rsid w:val="00010CF7"/>
    <w:rsid w:val="000121BB"/>
    <w:rsid w:val="00027245"/>
    <w:rsid w:val="00027E27"/>
    <w:rsid w:val="00043C47"/>
    <w:rsid w:val="00044099"/>
    <w:rsid w:val="00046E21"/>
    <w:rsid w:val="00062DEF"/>
    <w:rsid w:val="00063F29"/>
    <w:rsid w:val="0007146D"/>
    <w:rsid w:val="00083EDC"/>
    <w:rsid w:val="000A5A90"/>
    <w:rsid w:val="000A7B17"/>
    <w:rsid w:val="000B5631"/>
    <w:rsid w:val="000D41D3"/>
    <w:rsid w:val="000D6DD8"/>
    <w:rsid w:val="000D6E71"/>
    <w:rsid w:val="000F2366"/>
    <w:rsid w:val="001044B8"/>
    <w:rsid w:val="00112B86"/>
    <w:rsid w:val="0012645D"/>
    <w:rsid w:val="00132F25"/>
    <w:rsid w:val="001567E9"/>
    <w:rsid w:val="00183612"/>
    <w:rsid w:val="00197BF7"/>
    <w:rsid w:val="001A1F79"/>
    <w:rsid w:val="001B1009"/>
    <w:rsid w:val="001C3583"/>
    <w:rsid w:val="001D7776"/>
    <w:rsid w:val="001D77BC"/>
    <w:rsid w:val="001E1C4C"/>
    <w:rsid w:val="001F5636"/>
    <w:rsid w:val="001F567F"/>
    <w:rsid w:val="00201500"/>
    <w:rsid w:val="00204BB5"/>
    <w:rsid w:val="00212530"/>
    <w:rsid w:val="00212C7B"/>
    <w:rsid w:val="00213DE8"/>
    <w:rsid w:val="00222830"/>
    <w:rsid w:val="00236740"/>
    <w:rsid w:val="00237C4F"/>
    <w:rsid w:val="00262394"/>
    <w:rsid w:val="00266F24"/>
    <w:rsid w:val="00267357"/>
    <w:rsid w:val="002A0299"/>
    <w:rsid w:val="002A193C"/>
    <w:rsid w:val="002A66AD"/>
    <w:rsid w:val="002B210B"/>
    <w:rsid w:val="002B5F9F"/>
    <w:rsid w:val="002E1C76"/>
    <w:rsid w:val="002F724F"/>
    <w:rsid w:val="003005B7"/>
    <w:rsid w:val="00300E13"/>
    <w:rsid w:val="00301A15"/>
    <w:rsid w:val="00305911"/>
    <w:rsid w:val="00333A17"/>
    <w:rsid w:val="00340820"/>
    <w:rsid w:val="00357095"/>
    <w:rsid w:val="00362353"/>
    <w:rsid w:val="003736E0"/>
    <w:rsid w:val="00376A51"/>
    <w:rsid w:val="00381D23"/>
    <w:rsid w:val="00392FB5"/>
    <w:rsid w:val="00396339"/>
    <w:rsid w:val="003A0937"/>
    <w:rsid w:val="003A4B4A"/>
    <w:rsid w:val="003A4BCE"/>
    <w:rsid w:val="003B356F"/>
    <w:rsid w:val="003B3CDE"/>
    <w:rsid w:val="003B45FA"/>
    <w:rsid w:val="003B7080"/>
    <w:rsid w:val="003D3CE1"/>
    <w:rsid w:val="003D44DC"/>
    <w:rsid w:val="003F5182"/>
    <w:rsid w:val="00402404"/>
    <w:rsid w:val="004041FC"/>
    <w:rsid w:val="00406AC2"/>
    <w:rsid w:val="004114C0"/>
    <w:rsid w:val="00412818"/>
    <w:rsid w:val="0042621D"/>
    <w:rsid w:val="0043121F"/>
    <w:rsid w:val="00460750"/>
    <w:rsid w:val="00466E00"/>
    <w:rsid w:val="004705F2"/>
    <w:rsid w:val="00473964"/>
    <w:rsid w:val="00481C1B"/>
    <w:rsid w:val="004837B1"/>
    <w:rsid w:val="0048569E"/>
    <w:rsid w:val="00486803"/>
    <w:rsid w:val="00486C20"/>
    <w:rsid w:val="00490E7F"/>
    <w:rsid w:val="00491C11"/>
    <w:rsid w:val="004A6845"/>
    <w:rsid w:val="004C6362"/>
    <w:rsid w:val="004C6C47"/>
    <w:rsid w:val="004D05DD"/>
    <w:rsid w:val="004D75E8"/>
    <w:rsid w:val="004E1B1B"/>
    <w:rsid w:val="004F767F"/>
    <w:rsid w:val="0050635C"/>
    <w:rsid w:val="00524195"/>
    <w:rsid w:val="005241AC"/>
    <w:rsid w:val="00527197"/>
    <w:rsid w:val="00531A5E"/>
    <w:rsid w:val="00532CFE"/>
    <w:rsid w:val="00555935"/>
    <w:rsid w:val="00570326"/>
    <w:rsid w:val="00593B6F"/>
    <w:rsid w:val="005C2FEB"/>
    <w:rsid w:val="005C6AB5"/>
    <w:rsid w:val="005D6170"/>
    <w:rsid w:val="005F0E4D"/>
    <w:rsid w:val="00611DA7"/>
    <w:rsid w:val="00624A6C"/>
    <w:rsid w:val="006373E3"/>
    <w:rsid w:val="006416D4"/>
    <w:rsid w:val="006700A4"/>
    <w:rsid w:val="0068084C"/>
    <w:rsid w:val="00692FE5"/>
    <w:rsid w:val="006C31AE"/>
    <w:rsid w:val="006C7D59"/>
    <w:rsid w:val="006D44D0"/>
    <w:rsid w:val="006D59A1"/>
    <w:rsid w:val="006E01AB"/>
    <w:rsid w:val="006E3F13"/>
    <w:rsid w:val="00704CE7"/>
    <w:rsid w:val="00715883"/>
    <w:rsid w:val="007161B1"/>
    <w:rsid w:val="0072012A"/>
    <w:rsid w:val="00721BCA"/>
    <w:rsid w:val="00727CE0"/>
    <w:rsid w:val="00732119"/>
    <w:rsid w:val="00734ED6"/>
    <w:rsid w:val="007405CB"/>
    <w:rsid w:val="00747596"/>
    <w:rsid w:val="0075742A"/>
    <w:rsid w:val="00762C3E"/>
    <w:rsid w:val="00796D5C"/>
    <w:rsid w:val="007B1F92"/>
    <w:rsid w:val="007B3FAC"/>
    <w:rsid w:val="007C5B94"/>
    <w:rsid w:val="007E0EF3"/>
    <w:rsid w:val="007E173A"/>
    <w:rsid w:val="007E7657"/>
    <w:rsid w:val="007F15D1"/>
    <w:rsid w:val="008041B4"/>
    <w:rsid w:val="008153FE"/>
    <w:rsid w:val="00821DA2"/>
    <w:rsid w:val="0082249A"/>
    <w:rsid w:val="00823CB6"/>
    <w:rsid w:val="00826322"/>
    <w:rsid w:val="008269B4"/>
    <w:rsid w:val="00826D33"/>
    <w:rsid w:val="00833933"/>
    <w:rsid w:val="00837B38"/>
    <w:rsid w:val="00851A99"/>
    <w:rsid w:val="0086125C"/>
    <w:rsid w:val="00861BD5"/>
    <w:rsid w:val="00881DC3"/>
    <w:rsid w:val="0088481F"/>
    <w:rsid w:val="00885CF8"/>
    <w:rsid w:val="00895D68"/>
    <w:rsid w:val="008A3190"/>
    <w:rsid w:val="008B55A0"/>
    <w:rsid w:val="008D0FD9"/>
    <w:rsid w:val="008D1B48"/>
    <w:rsid w:val="008E3C41"/>
    <w:rsid w:val="008E4E10"/>
    <w:rsid w:val="00905FD5"/>
    <w:rsid w:val="0090774C"/>
    <w:rsid w:val="00916936"/>
    <w:rsid w:val="00935EAB"/>
    <w:rsid w:val="009556BF"/>
    <w:rsid w:val="00964E3B"/>
    <w:rsid w:val="009679F4"/>
    <w:rsid w:val="00975A7E"/>
    <w:rsid w:val="009879BC"/>
    <w:rsid w:val="00991227"/>
    <w:rsid w:val="009914AC"/>
    <w:rsid w:val="00991C1F"/>
    <w:rsid w:val="009942A4"/>
    <w:rsid w:val="00995614"/>
    <w:rsid w:val="009A6A0F"/>
    <w:rsid w:val="009A7F3E"/>
    <w:rsid w:val="009F3585"/>
    <w:rsid w:val="00A26D23"/>
    <w:rsid w:val="00A30FFF"/>
    <w:rsid w:val="00A35384"/>
    <w:rsid w:val="00A40669"/>
    <w:rsid w:val="00A52203"/>
    <w:rsid w:val="00A624F2"/>
    <w:rsid w:val="00A65C8B"/>
    <w:rsid w:val="00A66261"/>
    <w:rsid w:val="00A7643A"/>
    <w:rsid w:val="00A815A2"/>
    <w:rsid w:val="00A9002C"/>
    <w:rsid w:val="00A92361"/>
    <w:rsid w:val="00AA5BE3"/>
    <w:rsid w:val="00AA70E3"/>
    <w:rsid w:val="00AB0003"/>
    <w:rsid w:val="00AB0FBE"/>
    <w:rsid w:val="00AB4201"/>
    <w:rsid w:val="00AD01D4"/>
    <w:rsid w:val="00AD79F9"/>
    <w:rsid w:val="00AF1EB9"/>
    <w:rsid w:val="00AF344A"/>
    <w:rsid w:val="00AF4B69"/>
    <w:rsid w:val="00AF5211"/>
    <w:rsid w:val="00B01FB8"/>
    <w:rsid w:val="00B04100"/>
    <w:rsid w:val="00B255CC"/>
    <w:rsid w:val="00B2576D"/>
    <w:rsid w:val="00B27B73"/>
    <w:rsid w:val="00B35721"/>
    <w:rsid w:val="00B43A41"/>
    <w:rsid w:val="00B43F19"/>
    <w:rsid w:val="00B5453F"/>
    <w:rsid w:val="00B60445"/>
    <w:rsid w:val="00B70DAC"/>
    <w:rsid w:val="00B77A9C"/>
    <w:rsid w:val="00B82243"/>
    <w:rsid w:val="00B90CDC"/>
    <w:rsid w:val="00BA0AFF"/>
    <w:rsid w:val="00BB6ACE"/>
    <w:rsid w:val="00BC6BA3"/>
    <w:rsid w:val="00BD2275"/>
    <w:rsid w:val="00C00AAC"/>
    <w:rsid w:val="00C03297"/>
    <w:rsid w:val="00C05EA8"/>
    <w:rsid w:val="00C06619"/>
    <w:rsid w:val="00C1243F"/>
    <w:rsid w:val="00C30975"/>
    <w:rsid w:val="00C32580"/>
    <w:rsid w:val="00C44B3C"/>
    <w:rsid w:val="00C51E35"/>
    <w:rsid w:val="00C551BB"/>
    <w:rsid w:val="00C60246"/>
    <w:rsid w:val="00C60F49"/>
    <w:rsid w:val="00C7002B"/>
    <w:rsid w:val="00C72353"/>
    <w:rsid w:val="00C759F8"/>
    <w:rsid w:val="00C96046"/>
    <w:rsid w:val="00CA7397"/>
    <w:rsid w:val="00CB4B6D"/>
    <w:rsid w:val="00CD0563"/>
    <w:rsid w:val="00CE0424"/>
    <w:rsid w:val="00CE1DD8"/>
    <w:rsid w:val="00CE2F98"/>
    <w:rsid w:val="00CE7971"/>
    <w:rsid w:val="00CF4207"/>
    <w:rsid w:val="00CF7FF8"/>
    <w:rsid w:val="00D06356"/>
    <w:rsid w:val="00D14FFD"/>
    <w:rsid w:val="00D3516C"/>
    <w:rsid w:val="00D36729"/>
    <w:rsid w:val="00D45274"/>
    <w:rsid w:val="00D45E0E"/>
    <w:rsid w:val="00D466A0"/>
    <w:rsid w:val="00D512D9"/>
    <w:rsid w:val="00D514CF"/>
    <w:rsid w:val="00D55F6E"/>
    <w:rsid w:val="00D56F75"/>
    <w:rsid w:val="00D607D8"/>
    <w:rsid w:val="00D666DC"/>
    <w:rsid w:val="00D71D3E"/>
    <w:rsid w:val="00D84589"/>
    <w:rsid w:val="00D912A7"/>
    <w:rsid w:val="00DA3145"/>
    <w:rsid w:val="00DE5B17"/>
    <w:rsid w:val="00DF16A5"/>
    <w:rsid w:val="00E02155"/>
    <w:rsid w:val="00E05D92"/>
    <w:rsid w:val="00E11BA4"/>
    <w:rsid w:val="00E149CE"/>
    <w:rsid w:val="00E14C2A"/>
    <w:rsid w:val="00E20E55"/>
    <w:rsid w:val="00E26B0A"/>
    <w:rsid w:val="00E321CC"/>
    <w:rsid w:val="00E35C66"/>
    <w:rsid w:val="00E362EF"/>
    <w:rsid w:val="00E6435F"/>
    <w:rsid w:val="00E65A6C"/>
    <w:rsid w:val="00E71EEA"/>
    <w:rsid w:val="00E732BE"/>
    <w:rsid w:val="00E76BFC"/>
    <w:rsid w:val="00E96E54"/>
    <w:rsid w:val="00ED1FEA"/>
    <w:rsid w:val="00EE2CB4"/>
    <w:rsid w:val="00EF6165"/>
    <w:rsid w:val="00F01065"/>
    <w:rsid w:val="00F104AF"/>
    <w:rsid w:val="00F35EE8"/>
    <w:rsid w:val="00F519A3"/>
    <w:rsid w:val="00F55B95"/>
    <w:rsid w:val="00F57FFC"/>
    <w:rsid w:val="00F65DFD"/>
    <w:rsid w:val="00F74E70"/>
    <w:rsid w:val="00F77CCD"/>
    <w:rsid w:val="00F83EAD"/>
    <w:rsid w:val="00F90D42"/>
    <w:rsid w:val="00F96276"/>
    <w:rsid w:val="00FB088E"/>
    <w:rsid w:val="00FB538F"/>
    <w:rsid w:val="00FB6115"/>
    <w:rsid w:val="00FC7445"/>
    <w:rsid w:val="00FD117D"/>
    <w:rsid w:val="00FE48B7"/>
    <w:rsid w:val="024F2F20"/>
    <w:rsid w:val="05195ED7"/>
    <w:rsid w:val="069D977D"/>
    <w:rsid w:val="15D6264D"/>
    <w:rsid w:val="1C177C8A"/>
    <w:rsid w:val="2057EC06"/>
    <w:rsid w:val="2AB5F822"/>
    <w:rsid w:val="33B31D6A"/>
    <w:rsid w:val="48A24DD7"/>
    <w:rsid w:val="5166AC06"/>
    <w:rsid w:val="5EB0249E"/>
    <w:rsid w:val="63D47F3C"/>
    <w:rsid w:val="66CCB139"/>
    <w:rsid w:val="6A2E1154"/>
    <w:rsid w:val="6B488A52"/>
    <w:rsid w:val="763B6309"/>
    <w:rsid w:val="79D57773"/>
    <w:rsid w:val="7AD55F43"/>
    <w:rsid w:val="7B43D354"/>
    <w:rsid w:val="7DB27B69"/>
    <w:rsid w:val="7F6597B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EB2A6"/>
  <w15:docId w15:val="{3269BA8A-0CFC-495F-91AE-6970EC94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8"/>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8"/>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8"/>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762C3E"/>
    <w:pPr>
      <w:numPr>
        <w:numId w:val="4"/>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762C3E"/>
    <w:pPr>
      <w:numPr>
        <w:ilvl w:val="1"/>
        <w:numId w:val="4"/>
      </w:numPr>
      <w:spacing w:before="120" w:after="120"/>
      <w:contextualSpacing/>
    </w:pPr>
  </w:style>
  <w:style w:type="paragraph" w:styleId="ListNumber">
    <w:name w:val="List Number"/>
    <w:basedOn w:val="Normal"/>
    <w:uiPriority w:val="9"/>
    <w:qFormat/>
    <w:rsid w:val="00762C3E"/>
    <w:pPr>
      <w:numPr>
        <w:numId w:val="10"/>
      </w:numPr>
      <w:tabs>
        <w:tab w:val="left" w:pos="142"/>
      </w:tabs>
      <w:spacing w:before="120" w:after="120"/>
      <w:ind w:left="454" w:hanging="454"/>
    </w:pPr>
  </w:style>
  <w:style w:type="paragraph" w:styleId="ListNumber2">
    <w:name w:val="List Number 2"/>
    <w:uiPriority w:val="10"/>
    <w:qFormat/>
    <w:rsid w:val="00762C3E"/>
    <w:pPr>
      <w:numPr>
        <w:ilvl w:val="1"/>
        <w:numId w:val="10"/>
      </w:numPr>
      <w:tabs>
        <w:tab w:val="left" w:pos="567"/>
      </w:tabs>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821DA2"/>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7"/>
      </w:numPr>
      <w:ind w:left="357" w:hanging="357"/>
    </w:pPr>
  </w:style>
  <w:style w:type="paragraph" w:customStyle="1" w:styleId="TableBullet1">
    <w:name w:val="Table Bullet 1"/>
    <w:basedOn w:val="TableText"/>
    <w:uiPriority w:val="15"/>
    <w:qFormat/>
    <w:rsid w:val="003D3CE1"/>
    <w:pPr>
      <w:numPr>
        <w:numId w:val="6"/>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1"/>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2"/>
      </w:numPr>
    </w:pPr>
  </w:style>
  <w:style w:type="numbering" w:customStyle="1" w:styleId="Headinglist">
    <w:name w:val="Heading list"/>
    <w:uiPriority w:val="99"/>
    <w:rsid w:val="00BB6ACE"/>
    <w:pPr>
      <w:numPr>
        <w:numId w:val="3"/>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762C3E"/>
    <w:pPr>
      <w:numPr>
        <w:ilvl w:val="2"/>
        <w:numId w:val="4"/>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CF7FF8"/>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11"/>
      </w:numPr>
      <w:tabs>
        <w:tab w:val="num" w:pos="462"/>
      </w:tabs>
      <w:ind w:left="604" w:hanging="445"/>
    </w:pPr>
  </w:style>
  <w:style w:type="numbering" w:customStyle="1" w:styleId="TableBulletlist">
    <w:name w:val="Table Bullet list"/>
    <w:uiPriority w:val="99"/>
    <w:rsid w:val="00BB6ACE"/>
    <w:pPr>
      <w:numPr>
        <w:numId w:val="5"/>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paragraph" w:customStyle="1" w:styleId="Tablenumberedlist2">
    <w:name w:val="Table numbered list 2"/>
    <w:basedOn w:val="TableText"/>
    <w:qFormat/>
    <w:rsid w:val="00CF7FF8"/>
    <w:pPr>
      <w:numPr>
        <w:ilvl w:val="1"/>
        <w:numId w:val="13"/>
      </w:numPr>
    </w:pPr>
  </w:style>
  <w:style w:type="paragraph" w:customStyle="1" w:styleId="Tablenumberedlist3">
    <w:name w:val="Table numbered list 3"/>
    <w:basedOn w:val="TableText"/>
    <w:qFormat/>
    <w:rsid w:val="00CF7FF8"/>
    <w:pPr>
      <w:numPr>
        <w:ilvl w:val="2"/>
        <w:numId w:val="13"/>
      </w:numPr>
    </w:pPr>
  </w:style>
  <w:style w:type="numbering" w:customStyle="1" w:styleId="Tablenumberedlists">
    <w:name w:val="Table numbered lists"/>
    <w:uiPriority w:val="99"/>
    <w:rsid w:val="00CF7FF8"/>
    <w:pPr>
      <w:numPr>
        <w:numId w:val="13"/>
      </w:numPr>
    </w:pPr>
  </w:style>
  <w:style w:type="character" w:styleId="Mention">
    <w:name w:val="Mention"/>
    <w:basedOn w:val="DefaultParagraphFont"/>
    <w:uiPriority w:val="99"/>
    <w:unhideWhenUsed/>
    <w:rsid w:val="00E35C66"/>
    <w:rPr>
      <w:color w:val="2B579A"/>
      <w:shd w:val="clear" w:color="auto" w:fill="E1DFDD"/>
    </w:rPr>
  </w:style>
  <w:style w:type="paragraph" w:styleId="Revision">
    <w:name w:val="Revision"/>
    <w:hidden/>
    <w:uiPriority w:val="99"/>
    <w:semiHidden/>
    <w:rsid w:val="00466E0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Short_docu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8" ma:contentTypeDescription="Create a new document." ma:contentTypeScope="" ma:versionID="e4fab9a424a6568cca72564f0a3e80af">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4da394cbf81a6dfae2539a807d59b8d5"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35BE63BA-8491-4C58-985A-4C1D2F27C236}"/>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762d8928-0daf-4069-9c35-589ded0002d7"/>
    <ds:schemaRef ds:uri="81c01dc6-2c49-4730-b140-874c95cac377"/>
  </ds:schemaRefs>
</ds:datastoreItem>
</file>

<file path=customXml/itemProps4.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Short_document_template</Template>
  <TotalTime>0</TotalTime>
  <Pages>9</Pages>
  <Words>1759</Words>
  <Characters>10032</Characters>
  <Application>Microsoft Office Word</Application>
  <DocSecurity>0</DocSecurity>
  <Lines>83</Lines>
  <Paragraphs>23</Paragraphs>
  <ScaleCrop>false</ScaleCrop>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Animal Welfare Strategy: stakeholder engagement list</dc:title>
  <dc:subject/>
  <dc:creator>Department of Agriculture, Fisheries and Forestry</dc:creator>
  <cp:keywords/>
  <cp:lastPrinted>2019-02-13T02:42:00Z</cp:lastPrinted>
  <dcterms:created xsi:type="dcterms:W3CDTF">2024-08-27T03:41:00Z</dcterms:created>
  <dcterms:modified xsi:type="dcterms:W3CDTF">2024-08-27T03:41:00Z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0x010100C07E633937122D4C982576F433DC022C</vt:lpwstr>
  </property>
  <property fmtid="{D5CDD505-2E9C-101B-9397-08002B2CF9AE}" pid="3" name="_DocHome">
    <vt:i4>986778056</vt:i4>
  </property>
  <property fmtid="{D5CDD505-2E9C-101B-9397-08002B2CF9AE}" pid="4" name="ClassificationContentMarkingHeaderShapeIds">
    <vt:lpwstr>75e73740,460b5a3a,2c8aeb6c</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351e854a,4d40530b,51c89a</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2024-02-26T23:04:38Z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61fde418-643f-4928-b03f-3e18a340ca1a</vt:lpwstr>
  </property>
  <property fmtid="{D5CDD505-2E9C-101B-9397-08002B2CF9AE}" pid="16" name="MSIP_Label_933d8be6-3c40-4052-87a2-9c2adcba8759_ContentBits">
    <vt:lpwstr>3</vt:lpwstr>
  </property>
  <property fmtid="{D5CDD505-2E9C-101B-9397-08002B2CF9AE}" pid="17" name="MediaServiceImageTags">
    <vt:lpwstr/>
  </property>
</Properties>
</file>